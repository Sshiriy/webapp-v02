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E5D49C" w14:textId="77777777" w:rsidR="00527F5A" w:rsidRDefault="00B52659" w:rsidP="00CB6F38">
      <w:pPr>
        <w:tabs>
          <w:tab w:val="left" w:pos="3855"/>
        </w:tabs>
        <w:bidi/>
        <w:jc w:val="center"/>
        <w:rPr>
          <w:rFonts w:ascii="IranNastaliq" w:hAnsi="IranNastaliq" w:cs="IranNastaliq"/>
          <w:sz w:val="48"/>
          <w:szCs w:val="48"/>
          <w:rtl/>
          <w:lang w:bidi="fa-IR"/>
        </w:rPr>
      </w:pPr>
      <w:r>
        <w:rPr>
          <w:rFonts w:ascii="IranNastaliq" w:hAnsi="IranNastaliq" w:cs="IranNastaliq"/>
          <w:noProof/>
          <w:sz w:val="48"/>
          <w:szCs w:val="48"/>
          <w:rtl/>
        </w:rPr>
        <w:drawing>
          <wp:anchor distT="0" distB="0" distL="114300" distR="114300" simplePos="0" relativeHeight="251660288" behindDoc="1" locked="0" layoutInCell="1" allowOverlap="1" wp14:anchorId="4CC50288" wp14:editId="3CFEF71E">
            <wp:simplePos x="0" y="0"/>
            <wp:positionH relativeFrom="column">
              <wp:posOffset>-2540</wp:posOffset>
            </wp:positionH>
            <wp:positionV relativeFrom="paragraph">
              <wp:posOffset>-79375</wp:posOffset>
            </wp:positionV>
            <wp:extent cx="876300" cy="857250"/>
            <wp:effectExtent l="0" t="0" r="0" b="0"/>
            <wp:wrapTight wrapText="bothSides">
              <wp:wrapPolygon edited="0">
                <wp:start x="13148" y="3360"/>
                <wp:lineTo x="7513" y="3360"/>
                <wp:lineTo x="470" y="7680"/>
                <wp:lineTo x="0" y="14880"/>
                <wp:lineTo x="1878" y="18720"/>
                <wp:lineTo x="6574" y="20160"/>
                <wp:lineTo x="12678" y="20160"/>
                <wp:lineTo x="14087" y="20160"/>
                <wp:lineTo x="17843" y="19200"/>
                <wp:lineTo x="17843" y="18720"/>
                <wp:lineTo x="19722" y="18720"/>
                <wp:lineTo x="21130" y="14880"/>
                <wp:lineTo x="21130" y="11040"/>
                <wp:lineTo x="15026" y="3360"/>
                <wp:lineTo x="13148" y="3360"/>
              </wp:wrapPolygon>
            </wp:wrapTight>
            <wp:docPr id="5" name="Picture 4" descr="Z:\orange-logo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orange-logo (2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5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IranNastaliq" w:hAnsi="IranNastaliq" w:cs="IranNastaliq"/>
          <w:noProof/>
          <w:sz w:val="48"/>
          <w:szCs w:val="48"/>
          <w:rtl/>
        </w:rPr>
        <w:drawing>
          <wp:anchor distT="0" distB="0" distL="114300" distR="114300" simplePos="0" relativeHeight="251659264" behindDoc="1" locked="0" layoutInCell="1" allowOverlap="1" wp14:anchorId="1C5B2054" wp14:editId="6EF3F59A">
            <wp:simplePos x="0" y="0"/>
            <wp:positionH relativeFrom="column">
              <wp:posOffset>5750560</wp:posOffset>
            </wp:positionH>
            <wp:positionV relativeFrom="paragraph">
              <wp:posOffset>-79375</wp:posOffset>
            </wp:positionV>
            <wp:extent cx="1190625" cy="952500"/>
            <wp:effectExtent l="19050" t="0" r="0" b="0"/>
            <wp:wrapTight wrapText="bothSides">
              <wp:wrapPolygon edited="0">
                <wp:start x="8294" y="1296"/>
                <wp:lineTo x="7258" y="8208"/>
                <wp:lineTo x="3456" y="15120"/>
                <wp:lineTo x="-346" y="16848"/>
                <wp:lineTo x="0" y="20304"/>
                <wp:lineTo x="14861" y="20736"/>
                <wp:lineTo x="16589" y="20736"/>
                <wp:lineTo x="19354" y="20736"/>
                <wp:lineTo x="21427" y="18144"/>
                <wp:lineTo x="20736" y="15120"/>
                <wp:lineTo x="14861" y="8208"/>
                <wp:lineTo x="14170" y="3456"/>
                <wp:lineTo x="13478" y="1296"/>
                <wp:lineTo x="8294" y="1296"/>
              </wp:wrapPolygon>
            </wp:wrapTight>
            <wp:docPr id="1" name="Picture 5" descr="Z:\site3_www.jahaniha.com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site3_www.jahaniha.com_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27F5A" w:rsidRPr="00073996">
        <w:rPr>
          <w:rFonts w:ascii="IranNastaliq" w:hAnsi="IranNastaliq" w:cs="IranNastaliq"/>
          <w:sz w:val="48"/>
          <w:szCs w:val="48"/>
          <w:rtl/>
          <w:lang w:bidi="fa-IR"/>
        </w:rPr>
        <w:t>به نام خدا</w:t>
      </w:r>
    </w:p>
    <w:p w14:paraId="351A4B53" w14:textId="77777777" w:rsidR="00B91BB2" w:rsidRPr="00073996" w:rsidRDefault="00B91BB2" w:rsidP="00CB6F38">
      <w:pPr>
        <w:tabs>
          <w:tab w:val="left" w:pos="3855"/>
        </w:tabs>
        <w:bidi/>
        <w:rPr>
          <w:rFonts w:ascii="IranNastaliq" w:hAnsi="IranNastaliq" w:cs="IranNastaliq"/>
          <w:sz w:val="48"/>
          <w:szCs w:val="48"/>
          <w:rtl/>
          <w:lang w:bidi="fa-IR"/>
        </w:rPr>
      </w:pPr>
    </w:p>
    <w:p w14:paraId="4CC88326" w14:textId="77777777" w:rsidR="00527F5A" w:rsidRPr="00B3402A" w:rsidRDefault="00527F5A" w:rsidP="00CB6F38">
      <w:pPr>
        <w:bidi/>
        <w:spacing w:after="0" w:line="240" w:lineRule="auto"/>
        <w:jc w:val="center"/>
        <w:rPr>
          <w:rFonts w:ascii="IranNastaliq" w:hAnsi="IranNastaliq" w:cs="B Titr"/>
          <w:sz w:val="56"/>
          <w:szCs w:val="56"/>
          <w:rtl/>
        </w:rPr>
      </w:pPr>
      <w:r w:rsidRPr="00B3402A">
        <w:rPr>
          <w:rFonts w:ascii="IranNastaliq" w:hAnsi="IranNastaliq" w:cs="B Titr" w:hint="cs"/>
          <w:sz w:val="56"/>
          <w:szCs w:val="56"/>
          <w:rtl/>
          <w:lang w:bidi="fa-IR"/>
        </w:rPr>
        <w:t xml:space="preserve"> </w:t>
      </w:r>
      <w:r w:rsidR="00A128D1" w:rsidRPr="00B3402A">
        <w:rPr>
          <w:rFonts w:ascii="IranNastaliq" w:hAnsi="IranNastaliq" w:cs="B Titr" w:hint="cs"/>
          <w:sz w:val="56"/>
          <w:szCs w:val="56"/>
          <w:rtl/>
        </w:rPr>
        <w:t>پروپوزال فنا</w:t>
      </w:r>
      <w:r w:rsidRPr="00B3402A">
        <w:rPr>
          <w:rFonts w:ascii="IranNastaliq" w:hAnsi="IranNastaliq" w:cs="B Titr" w:hint="cs"/>
          <w:sz w:val="56"/>
          <w:szCs w:val="56"/>
          <w:rtl/>
        </w:rPr>
        <w:t xml:space="preserve">وری </w:t>
      </w:r>
    </w:p>
    <w:p w14:paraId="435C1408" w14:textId="77777777" w:rsidR="003B6FA4" w:rsidRPr="00B3402A" w:rsidRDefault="003B6FA4" w:rsidP="00CB6F38">
      <w:pPr>
        <w:bidi/>
        <w:spacing w:after="0" w:line="240" w:lineRule="auto"/>
        <w:jc w:val="center"/>
        <w:rPr>
          <w:rFonts w:ascii="IranNastaliq" w:hAnsi="IranNastaliq" w:cs="B Titr"/>
          <w:sz w:val="24"/>
          <w:szCs w:val="24"/>
          <w:lang w:bidi="fa-IR"/>
        </w:rPr>
      </w:pPr>
    </w:p>
    <w:p w14:paraId="3E795ED5" w14:textId="77777777" w:rsidR="003B6FA4" w:rsidRPr="00B3402A" w:rsidRDefault="003B6FA4" w:rsidP="00CB6F38">
      <w:pPr>
        <w:bidi/>
        <w:spacing w:after="0" w:line="240" w:lineRule="auto"/>
        <w:jc w:val="center"/>
        <w:rPr>
          <w:rFonts w:ascii="IranNastaliq" w:hAnsi="IranNastaliq" w:cs="B Titr"/>
          <w:sz w:val="8"/>
          <w:szCs w:val="8"/>
          <w:rtl/>
          <w:lang w:bidi="fa-IR"/>
        </w:rPr>
      </w:pPr>
    </w:p>
    <w:p w14:paraId="5137E8BF" w14:textId="77777777" w:rsidR="003B6FA4" w:rsidRPr="00B3402A" w:rsidRDefault="003B6FA4" w:rsidP="00CB6F38">
      <w:pPr>
        <w:bidi/>
        <w:spacing w:after="0" w:line="240" w:lineRule="auto"/>
        <w:jc w:val="center"/>
        <w:rPr>
          <w:rFonts w:ascii="IranNastaliq" w:hAnsi="IranNastaliq" w:cs="B Titr"/>
          <w:sz w:val="48"/>
          <w:szCs w:val="48"/>
          <w:rtl/>
          <w:lang w:bidi="fa-IR"/>
        </w:rPr>
      </w:pPr>
      <w:r w:rsidRPr="00B3402A">
        <w:rPr>
          <w:rFonts w:ascii="IranNastaliq" w:hAnsi="IranNastaliq" w:cs="B Titr" w:hint="cs"/>
          <w:sz w:val="48"/>
          <w:szCs w:val="48"/>
          <w:rtl/>
          <w:lang w:bidi="fa-IR"/>
        </w:rPr>
        <w:t>دانشگاه علوم پزشکی کرمانشاه</w:t>
      </w:r>
    </w:p>
    <w:p w14:paraId="68E8B948" w14:textId="77777777" w:rsidR="00CC1344" w:rsidRPr="00B3402A" w:rsidRDefault="00CC1344" w:rsidP="00CB6F38">
      <w:pPr>
        <w:bidi/>
        <w:spacing w:after="0" w:line="240" w:lineRule="auto"/>
        <w:jc w:val="center"/>
        <w:rPr>
          <w:rFonts w:ascii="IranNastaliq" w:hAnsi="IranNastaliq" w:cs="B Titr"/>
          <w:sz w:val="40"/>
          <w:szCs w:val="40"/>
          <w:rtl/>
          <w:lang w:bidi="fa-IR"/>
        </w:rPr>
      </w:pPr>
      <w:r w:rsidRPr="00B3402A">
        <w:rPr>
          <w:rFonts w:ascii="IranNastaliq" w:hAnsi="IranNastaliq" w:cs="B Titr" w:hint="cs"/>
          <w:sz w:val="40"/>
          <w:szCs w:val="40"/>
          <w:rtl/>
          <w:lang w:bidi="fa-IR"/>
        </w:rPr>
        <w:t>معاونت تحقیقات و فناوری</w:t>
      </w:r>
    </w:p>
    <w:p w14:paraId="4318ED73" w14:textId="77777777" w:rsidR="00527F5A" w:rsidRPr="00441C25" w:rsidRDefault="00527F5A" w:rsidP="00CB6F38">
      <w:pPr>
        <w:bidi/>
        <w:spacing w:after="0" w:line="240" w:lineRule="auto"/>
        <w:jc w:val="center"/>
        <w:rPr>
          <w:rFonts w:ascii="IranNastaliq" w:hAnsi="IranNastaliq" w:cs="B Titr"/>
          <w:sz w:val="24"/>
          <w:szCs w:val="24"/>
          <w:rtl/>
          <w:lang w:bidi="fa-IR"/>
        </w:rPr>
      </w:pPr>
      <w:r w:rsidRPr="00B3402A">
        <w:rPr>
          <w:rFonts w:ascii="IranNastaliq" w:hAnsi="IranNastaliq" w:cs="B Titr" w:hint="cs"/>
          <w:szCs w:val="22"/>
          <w:rtl/>
          <w:lang w:bidi="fa-IR"/>
        </w:rPr>
        <w:t xml:space="preserve"> </w:t>
      </w:r>
      <w:r w:rsidRPr="00B3402A">
        <w:rPr>
          <w:rFonts w:ascii="IranNastaliq" w:hAnsi="IranNastaliq" w:cs="B Titr" w:hint="cs"/>
          <w:sz w:val="32"/>
          <w:szCs w:val="32"/>
          <w:rtl/>
          <w:lang w:bidi="fa-IR"/>
        </w:rPr>
        <w:t xml:space="preserve">مرکز رشد فناوری سلامت </w:t>
      </w:r>
    </w:p>
    <w:p w14:paraId="2E5A3D01" w14:textId="77777777" w:rsidR="003B6FA4" w:rsidRDefault="003B6FA4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</w:p>
    <w:p w14:paraId="56E31C3D" w14:textId="77777777" w:rsidR="00051091" w:rsidRPr="00A54C4E" w:rsidRDefault="00051091" w:rsidP="00CB6F38">
      <w:pPr>
        <w:bidi/>
        <w:spacing w:after="0" w:line="240" w:lineRule="auto"/>
        <w:rPr>
          <w:rFonts w:ascii="IranNastaliq" w:hAnsi="IranNastaliq" w:cs="B Titr"/>
          <w:sz w:val="36"/>
          <w:szCs w:val="36"/>
          <w:rtl/>
          <w:lang w:bidi="fa-IR"/>
        </w:rPr>
      </w:pPr>
      <w:r w:rsidRPr="00A54C4E">
        <w:rPr>
          <w:rFonts w:ascii="IranNastaliq" w:hAnsi="IranNastaliq" w:cs="B Titr" w:hint="cs"/>
          <w:sz w:val="36"/>
          <w:szCs w:val="36"/>
          <w:rtl/>
          <w:lang w:bidi="fa-IR"/>
        </w:rPr>
        <w:t>عنوان</w:t>
      </w:r>
      <w:r w:rsidRPr="00A54C4E">
        <w:rPr>
          <w:rFonts w:ascii="IranNastaliq" w:hAnsi="IranNastaliq" w:cs="B Titr"/>
          <w:sz w:val="36"/>
          <w:szCs w:val="36"/>
          <w:rtl/>
          <w:lang w:bidi="fa-IR"/>
        </w:rPr>
        <w:t xml:space="preserve"> طرح</w:t>
      </w:r>
    </w:p>
    <w:p w14:paraId="61BF37EF" w14:textId="77777777" w:rsidR="003B6FA4" w:rsidRPr="003B6FA4" w:rsidRDefault="003B6FA4" w:rsidP="00CB6F38">
      <w:pPr>
        <w:bidi/>
        <w:spacing w:after="0" w:line="240" w:lineRule="auto"/>
        <w:jc w:val="center"/>
        <w:rPr>
          <w:rFonts w:ascii="IranNastaliq" w:hAnsi="IranNastaliq" w:cs="B Titr"/>
          <w:sz w:val="28"/>
          <w:rtl/>
          <w:lang w:bidi="fa-IR"/>
        </w:rPr>
      </w:pPr>
    </w:p>
    <w:p w14:paraId="7FD1BB9D" w14:textId="77777777" w:rsidR="00527F5A" w:rsidRDefault="00B3402A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  <w:r w:rsidRPr="00B3402A">
        <w:rPr>
          <w:rFonts w:ascii="IranNastaliq" w:hAnsi="IranNastaliq" w:cs="B Titr" w:hint="cs"/>
          <w:sz w:val="28"/>
          <w:rtl/>
          <w:lang w:bidi="fa-IR"/>
        </w:rPr>
        <w:t>فارسی</w:t>
      </w:r>
      <w:r w:rsidR="00527F5A" w:rsidRPr="00B3402A">
        <w:rPr>
          <w:rFonts w:ascii="IranNastaliq" w:hAnsi="IranNastaliq" w:cs="B Titr" w:hint="cs"/>
          <w:sz w:val="28"/>
          <w:rtl/>
          <w:lang w:bidi="fa-IR"/>
        </w:rPr>
        <w:t>:</w:t>
      </w:r>
      <w:r w:rsidR="00E76736">
        <w:rPr>
          <w:rFonts w:ascii="IranNastaliq" w:hAnsi="IranNastaliq" w:cs="B Titr" w:hint="cs"/>
          <w:sz w:val="28"/>
          <w:rtl/>
          <w:lang w:bidi="fa-IR"/>
        </w:rPr>
        <w:t xml:space="preserve"> </w:t>
      </w:r>
    </w:p>
    <w:p w14:paraId="2C17768A" w14:textId="77777777" w:rsidR="00564DB3" w:rsidRDefault="00CA5DE5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  <w:bookmarkStart w:id="0" w:name="_Hlk184792364"/>
      <w:r>
        <w:rPr>
          <w:rFonts w:ascii="Zar" w:hAnsi="Zar" w:hint="cs"/>
          <w:rtl/>
        </w:rPr>
        <w:t xml:space="preserve">طراحی </w:t>
      </w:r>
      <w:r w:rsidRPr="005E3F69">
        <w:rPr>
          <w:rFonts w:ascii="Zar" w:hAnsi="Zar"/>
          <w:rtl/>
        </w:rPr>
        <w:t>وب اپل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ک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شن</w:t>
      </w:r>
      <w:r>
        <w:rPr>
          <w:rFonts w:ascii="Zar" w:hAnsi="Zar" w:hint="cs"/>
          <w:rtl/>
        </w:rPr>
        <w:t xml:space="preserve"> جهت </w:t>
      </w:r>
      <w:r w:rsidRPr="00CA5DE5">
        <w:rPr>
          <w:rFonts w:ascii="Zar" w:hAnsi="Zar"/>
          <w:rtl/>
        </w:rPr>
        <w:t>اطلاع‌رسان</w:t>
      </w:r>
      <w:r>
        <w:rPr>
          <w:rFonts w:ascii="Zar" w:hAnsi="Zar" w:hint="cs"/>
          <w:rtl/>
        </w:rPr>
        <w:t>ی</w:t>
      </w:r>
      <w:r w:rsidRPr="00CA5DE5">
        <w:rPr>
          <w:rFonts w:ascii="Zar" w:hAnsi="Zar"/>
          <w:rtl/>
        </w:rPr>
        <w:t xml:space="preserve"> درمان سرطان، پشت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 w:hint="eastAsia"/>
          <w:rtl/>
        </w:rPr>
        <w:t>بان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/>
          <w:rtl/>
        </w:rPr>
        <w:t xml:space="preserve"> از ب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 w:hint="eastAsia"/>
          <w:rtl/>
        </w:rPr>
        <w:t>ماران،</w:t>
      </w:r>
      <w:r w:rsidRPr="00CA5DE5">
        <w:rPr>
          <w:rFonts w:ascii="Zar" w:hAnsi="Zar"/>
          <w:rtl/>
        </w:rPr>
        <w:t xml:space="preserve"> استفاده از هوش مصنوع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/>
          <w:rtl/>
        </w:rPr>
        <w:t xml:space="preserve"> برا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/>
          <w:rtl/>
        </w:rPr>
        <w:t xml:space="preserve"> چکاپ‌ها و پ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 w:hint="eastAsia"/>
          <w:rtl/>
        </w:rPr>
        <w:t>گ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 w:hint="eastAsia"/>
          <w:rtl/>
        </w:rPr>
        <w:t>ر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/>
          <w:rtl/>
        </w:rPr>
        <w:t xml:space="preserve"> وضع</w:t>
      </w:r>
      <w:r w:rsidRPr="00CA5DE5">
        <w:rPr>
          <w:rFonts w:ascii="Zar" w:hAnsi="Zar" w:hint="cs"/>
          <w:rtl/>
        </w:rPr>
        <w:t>ی</w:t>
      </w:r>
      <w:r w:rsidRPr="00CA5DE5">
        <w:rPr>
          <w:rFonts w:ascii="Zar" w:hAnsi="Zar" w:hint="eastAsia"/>
          <w:rtl/>
        </w:rPr>
        <w:t>ت</w:t>
      </w:r>
      <w:r>
        <w:rPr>
          <w:rFonts w:ascii="Zar" w:hAnsi="Zar" w:hint="cs"/>
          <w:rtl/>
        </w:rPr>
        <w:t xml:space="preserve"> بیمار</w:t>
      </w:r>
      <w:r w:rsidRPr="00CA5DE5">
        <w:rPr>
          <w:rFonts w:hint="cs"/>
          <w:b/>
          <w:bCs/>
          <w:sz w:val="28"/>
          <w:u w:val="single"/>
          <w:rtl/>
        </w:rPr>
        <w:t xml:space="preserve"> </w:t>
      </w:r>
      <w:r>
        <w:rPr>
          <w:rFonts w:hint="cs"/>
          <w:b/>
          <w:bCs/>
          <w:sz w:val="28"/>
          <w:u w:val="single"/>
          <w:rtl/>
        </w:rPr>
        <w:t xml:space="preserve">جهت بیماران </w:t>
      </w:r>
      <w:r w:rsidRPr="00CA5DE5">
        <w:rPr>
          <w:rFonts w:ascii="Zar" w:hAnsi="Zar" w:hint="cs"/>
          <w:b/>
          <w:bCs/>
          <w:u w:val="single"/>
          <w:rtl/>
        </w:rPr>
        <w:t>بیمارستان آیت اله رییسی</w:t>
      </w:r>
      <w:r>
        <w:rPr>
          <w:rFonts w:ascii="Zar" w:hAnsi="Zar" w:hint="cs"/>
          <w:b/>
          <w:bCs/>
          <w:u w:val="single"/>
          <w:rtl/>
        </w:rPr>
        <w:t xml:space="preserve"> )</w:t>
      </w:r>
    </w:p>
    <w:bookmarkEnd w:id="0"/>
    <w:p w14:paraId="1B2B5364" w14:textId="77777777" w:rsidR="006221C4" w:rsidRPr="00B3402A" w:rsidRDefault="006221C4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</w:p>
    <w:p w14:paraId="682AF333" w14:textId="77777777" w:rsidR="00184BBE" w:rsidRDefault="00B3402A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  <w:r>
        <w:rPr>
          <w:rFonts w:ascii="IranNastaliq" w:hAnsi="IranNastaliq" w:cs="B Titr" w:hint="cs"/>
          <w:sz w:val="28"/>
          <w:rtl/>
          <w:lang w:bidi="fa-IR"/>
        </w:rPr>
        <w:t>انگلیسی:</w:t>
      </w:r>
    </w:p>
    <w:p w14:paraId="52C0DD7E" w14:textId="77777777" w:rsidR="005A28E3" w:rsidRDefault="00CA5DE5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  <w:r>
        <w:rPr>
          <w:rFonts w:ascii="MsYekan" w:hAnsi="MsYekan"/>
          <w:color w:val="444444"/>
          <w:sz w:val="23"/>
          <w:szCs w:val="23"/>
          <w:shd w:val="clear" w:color="auto" w:fill="FFFFFF"/>
        </w:rPr>
        <w:t>Designing a web application to inform cancer treatment, support patients, use artificial intelligence for checkups and follow up on patient status for patients of Ayatollah Raisi Hospital)</w:t>
      </w:r>
    </w:p>
    <w:p w14:paraId="4BFE0F2D" w14:textId="77777777" w:rsidR="005A28E3" w:rsidRDefault="005A28E3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</w:p>
    <w:p w14:paraId="6C991A78" w14:textId="77777777" w:rsidR="00FC6D4D" w:rsidRDefault="002B4CCA" w:rsidP="00CB6F38">
      <w:pPr>
        <w:bidi/>
        <w:spacing w:after="0" w:line="240" w:lineRule="auto"/>
        <w:rPr>
          <w:rFonts w:ascii="IranNastaliq" w:hAnsi="IranNastaliq" w:cs="B Titr"/>
          <w:sz w:val="28"/>
          <w:rtl/>
          <w:lang w:bidi="fa-IR"/>
        </w:rPr>
      </w:pPr>
      <w:r w:rsidRPr="00B3402A">
        <w:rPr>
          <w:rFonts w:ascii="IranNastaliq" w:hAnsi="IranNastaliq" w:cs="B Titr" w:hint="cs"/>
          <w:sz w:val="28"/>
          <w:rtl/>
          <w:lang w:bidi="fa-IR"/>
        </w:rPr>
        <w:t xml:space="preserve">نام و نام خانوادگی </w:t>
      </w:r>
      <w:r w:rsidR="00FC6D4D" w:rsidRPr="00B3402A">
        <w:rPr>
          <w:rFonts w:ascii="IranNastaliq" w:hAnsi="IranNastaliq" w:cs="B Titr" w:hint="cs"/>
          <w:sz w:val="28"/>
          <w:rtl/>
          <w:lang w:bidi="fa-IR"/>
        </w:rPr>
        <w:t>مجری:</w:t>
      </w:r>
      <w:r w:rsidR="00B74CF3">
        <w:rPr>
          <w:rFonts w:ascii="IranNastaliq" w:hAnsi="IranNastaliq" w:cs="B Titr" w:hint="cs"/>
          <w:sz w:val="28"/>
          <w:rtl/>
          <w:lang w:bidi="fa-IR"/>
        </w:rPr>
        <w:t>مهرداد پاینده</w:t>
      </w:r>
    </w:p>
    <w:p w14:paraId="489967BA" w14:textId="77777777" w:rsidR="00184BBE" w:rsidRPr="00184BBE" w:rsidRDefault="00184BBE" w:rsidP="00CB6F38">
      <w:pPr>
        <w:bidi/>
        <w:spacing w:after="0" w:line="240" w:lineRule="auto"/>
        <w:rPr>
          <w:rFonts w:ascii="IranNastaliq" w:hAnsi="IranNastaliq" w:cs="B Titr"/>
          <w:sz w:val="28"/>
          <w:lang w:bidi="fa-IR"/>
        </w:rPr>
      </w:pPr>
    </w:p>
    <w:p w14:paraId="402D2768" w14:textId="77777777" w:rsidR="00184BBE" w:rsidRDefault="000838AE" w:rsidP="00CB6F38">
      <w:pPr>
        <w:bidi/>
        <w:spacing w:after="0" w:line="360" w:lineRule="auto"/>
        <w:rPr>
          <w:rFonts w:ascii="IranNastaliq" w:hAnsi="IranNastaliq" w:cs="B Titr"/>
          <w:sz w:val="28"/>
          <w:rtl/>
          <w:lang w:bidi="fa-IR"/>
        </w:rPr>
      </w:pPr>
      <w:r w:rsidRPr="00B3402A">
        <w:rPr>
          <w:rFonts w:ascii="IranNastaliq" w:hAnsi="IranNastaliq" w:cs="B Titr" w:hint="cs"/>
          <w:sz w:val="28"/>
          <w:rtl/>
          <w:lang w:bidi="fa-IR"/>
        </w:rPr>
        <w:t>تاریخ ارائ</w:t>
      </w:r>
      <w:r w:rsidR="00184BBE" w:rsidRPr="00B3402A">
        <w:rPr>
          <w:rFonts w:ascii="IranNastaliq" w:hAnsi="IranNastaliq" w:cs="B Titr" w:hint="cs"/>
          <w:sz w:val="28"/>
          <w:rtl/>
          <w:lang w:bidi="fa-IR"/>
        </w:rPr>
        <w:t>ه :</w:t>
      </w:r>
      <w:r w:rsidR="00B74CF3">
        <w:rPr>
          <w:rFonts w:ascii="IranNastaliq" w:hAnsi="IranNastaliq" w:cs="B Titr" w:hint="cs"/>
          <w:sz w:val="28"/>
          <w:rtl/>
          <w:lang w:bidi="fa-IR"/>
        </w:rPr>
        <w:t>آبان 1403</w:t>
      </w:r>
    </w:p>
    <w:p w14:paraId="1F4D9CA5" w14:textId="77777777" w:rsidR="00B3402A" w:rsidRPr="00B3402A" w:rsidRDefault="00B3402A" w:rsidP="00CB6F38">
      <w:pPr>
        <w:bidi/>
        <w:spacing w:after="0" w:line="360" w:lineRule="auto"/>
        <w:rPr>
          <w:rFonts w:ascii="IranNastaliq" w:hAnsi="IranNastaliq" w:cs="B Titr"/>
          <w:sz w:val="28"/>
          <w:rtl/>
          <w:lang w:bidi="fa-IR"/>
        </w:rPr>
      </w:pPr>
      <w:r>
        <w:rPr>
          <w:rFonts w:ascii="IranNastaliq" w:hAnsi="IranNastaliq" w:cs="B Titr" w:hint="cs"/>
          <w:sz w:val="28"/>
          <w:rtl/>
          <w:lang w:bidi="fa-IR"/>
        </w:rPr>
        <w:t>کد ملی:</w:t>
      </w:r>
      <w:r w:rsidR="00E76736" w:rsidRPr="00E76736">
        <w:rPr>
          <w:rtl/>
        </w:rPr>
        <w:t xml:space="preserve"> </w:t>
      </w:r>
      <w:r w:rsidR="00E76736" w:rsidRPr="00E76736">
        <w:rPr>
          <w:rFonts w:ascii="IranNastaliq" w:hAnsi="IranNastaliq" w:cs="B Titr"/>
          <w:sz w:val="28"/>
          <w:rtl/>
          <w:lang w:bidi="fa-IR"/>
        </w:rPr>
        <w:tab/>
        <w:t>3255217822</w:t>
      </w:r>
    </w:p>
    <w:p w14:paraId="7F7F33F0" w14:textId="77777777" w:rsidR="002B4CCA" w:rsidRPr="00B3402A" w:rsidRDefault="002B4CCA" w:rsidP="00CB6F38">
      <w:pPr>
        <w:bidi/>
        <w:spacing w:after="0" w:line="360" w:lineRule="auto"/>
        <w:rPr>
          <w:rFonts w:ascii="IranNastaliq" w:hAnsi="IranNastaliq" w:cs="B Titr"/>
          <w:sz w:val="28"/>
          <w:rtl/>
          <w:lang w:bidi="fa-IR"/>
        </w:rPr>
      </w:pPr>
      <w:r w:rsidRPr="00B3402A">
        <w:rPr>
          <w:rFonts w:ascii="IranNastaliq" w:hAnsi="IranNastaliq" w:cs="B Titr" w:hint="cs"/>
          <w:sz w:val="28"/>
          <w:rtl/>
          <w:lang w:bidi="fa-IR"/>
        </w:rPr>
        <w:lastRenderedPageBreak/>
        <w:t>شماره همراه:</w:t>
      </w:r>
      <w:r w:rsidR="006221C4">
        <w:rPr>
          <w:rFonts w:ascii="IranNastaliq" w:hAnsi="IranNastaliq" w:cs="B Titr" w:hint="cs"/>
          <w:sz w:val="28"/>
          <w:rtl/>
          <w:lang w:bidi="fa-IR"/>
        </w:rPr>
        <w:t>0918338</w:t>
      </w:r>
    </w:p>
    <w:p w14:paraId="4DF881C3" w14:textId="77777777" w:rsidR="00B3402A" w:rsidRDefault="002B4CCA" w:rsidP="00CB6F38">
      <w:pPr>
        <w:bidi/>
        <w:spacing w:after="0" w:line="360" w:lineRule="auto"/>
        <w:rPr>
          <w:rFonts w:ascii="IranNastaliq" w:hAnsi="IranNastaliq" w:cs="B Titr"/>
          <w:sz w:val="28"/>
          <w:rtl/>
          <w:lang w:bidi="fa-IR"/>
        </w:rPr>
      </w:pPr>
      <w:r w:rsidRPr="00B3402A">
        <w:rPr>
          <w:rFonts w:ascii="IranNastaliq" w:hAnsi="IranNastaliq" w:cs="B Titr" w:hint="cs"/>
          <w:sz w:val="28"/>
          <w:rtl/>
          <w:lang w:bidi="fa-IR"/>
        </w:rPr>
        <w:t>پست الکترونیک:</w:t>
      </w:r>
      <w:r w:rsidR="006221C4" w:rsidRPr="006221C4">
        <w:t xml:space="preserve"> </w:t>
      </w:r>
      <w:r w:rsidR="006221C4" w:rsidRPr="006221C4">
        <w:rPr>
          <w:rFonts w:ascii="IranNastaliq" w:hAnsi="IranNastaliq" w:cs="B Titr"/>
          <w:sz w:val="28"/>
          <w:rtl/>
          <w:lang w:bidi="fa-IR"/>
        </w:rPr>
        <w:tab/>
      </w:r>
      <w:r w:rsidR="006221C4" w:rsidRPr="006221C4">
        <w:rPr>
          <w:rFonts w:ascii="IranNastaliq" w:hAnsi="IranNastaliq" w:cs="B Titr"/>
          <w:sz w:val="28"/>
          <w:lang w:bidi="fa-IR"/>
        </w:rPr>
        <w:t>md.payandeh@yahoo.com</w:t>
      </w:r>
    </w:p>
    <w:p w14:paraId="5196EE2E" w14:textId="77777777" w:rsidR="00B3402A" w:rsidRPr="00B3402A" w:rsidRDefault="00B3402A" w:rsidP="00CB6F38">
      <w:pPr>
        <w:pStyle w:val="ListParagraph"/>
        <w:spacing w:line="360" w:lineRule="auto"/>
        <w:ind w:left="450"/>
        <w:rPr>
          <w:b/>
          <w:bCs/>
          <w:sz w:val="28"/>
          <w:u w:val="single"/>
          <w:rtl/>
        </w:rPr>
      </w:pPr>
      <w:r>
        <w:rPr>
          <w:rFonts w:hint="cs"/>
          <w:b/>
          <w:bCs/>
          <w:sz w:val="28"/>
          <w:u w:val="single"/>
          <w:rtl/>
        </w:rPr>
        <w:t>کلیات طرح</w:t>
      </w:r>
    </w:p>
    <w:p w14:paraId="263C3A79" w14:textId="77777777" w:rsidR="00E76736" w:rsidRDefault="00441C25" w:rsidP="00CB6F38">
      <w:pPr>
        <w:tabs>
          <w:tab w:val="left" w:pos="521"/>
          <w:tab w:val="left" w:pos="662"/>
        </w:tabs>
        <w:bidi/>
        <w:spacing w:line="360" w:lineRule="auto"/>
        <w:rPr>
          <w:b/>
          <w:bCs/>
          <w:lang w:bidi="fa-IR"/>
        </w:rPr>
      </w:pPr>
      <w:r w:rsidRPr="00564DB3">
        <w:rPr>
          <w:rFonts w:hint="cs"/>
          <w:b/>
          <w:bCs/>
          <w:rtl/>
        </w:rPr>
        <w:t xml:space="preserve">حوزه تخصصی فناوری : </w:t>
      </w:r>
      <w:r w:rsidR="005A28E3">
        <w:rPr>
          <w:rFonts w:hint="cs"/>
          <w:b/>
          <w:bCs/>
          <w:rtl/>
          <w:lang w:bidi="fa-IR"/>
        </w:rPr>
        <w:t>کنسر</w:t>
      </w:r>
    </w:p>
    <w:p w14:paraId="6F9BECAD" w14:textId="77777777" w:rsidR="00564DB3" w:rsidRPr="00564DB3" w:rsidRDefault="00441C25" w:rsidP="00CB6F38">
      <w:pPr>
        <w:tabs>
          <w:tab w:val="left" w:pos="521"/>
          <w:tab w:val="left" w:pos="662"/>
        </w:tabs>
        <w:bidi/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 xml:space="preserve">سطح فناوری: </w:t>
      </w:r>
    </w:p>
    <w:p w14:paraId="4BD395F1" w14:textId="77777777" w:rsidR="00564DB3" w:rsidRDefault="00564DB3" w:rsidP="00CB6F38">
      <w:pPr>
        <w:pStyle w:val="ListParagraph"/>
        <w:tabs>
          <w:tab w:val="left" w:pos="521"/>
          <w:tab w:val="left" w:pos="662"/>
        </w:tabs>
        <w:spacing w:line="360" w:lineRule="auto"/>
        <w:ind w:left="612"/>
      </w:pPr>
      <w:r w:rsidRPr="00B74CF3">
        <w:rPr>
          <w:rFonts w:hint="cs"/>
          <w:u w:val="single"/>
          <w:rtl/>
        </w:rPr>
        <w:t>تولید</w:t>
      </w:r>
      <w:r w:rsidRPr="00B74CF3">
        <w:rPr>
          <w:u w:val="single"/>
          <w:rtl/>
        </w:rPr>
        <w:t xml:space="preserve"> </w:t>
      </w:r>
      <w:r w:rsidRPr="00B74CF3">
        <w:rPr>
          <w:rFonts w:hint="cs"/>
          <w:u w:val="single"/>
          <w:rtl/>
        </w:rPr>
        <w:t>نمونه</w:t>
      </w:r>
      <w:r w:rsidRPr="00B74CF3">
        <w:rPr>
          <w:u w:val="single"/>
          <w:rtl/>
        </w:rPr>
        <w:t xml:space="preserve"> </w:t>
      </w:r>
      <w:r w:rsidRPr="00B74CF3">
        <w:rPr>
          <w:rFonts w:hint="cs"/>
          <w:u w:val="single"/>
          <w:rtl/>
        </w:rPr>
        <w:t>آزمایشگاهی</w:t>
      </w:r>
      <w:r w:rsidRPr="00B74CF3">
        <w:rPr>
          <w:rFonts w:hint="cs"/>
          <w:u w:val="single"/>
        </w:rPr>
        <w:sym w:font="Wingdings 2" w:char="F0A3"/>
      </w:r>
      <w:r>
        <w:rPr>
          <w:rtl/>
        </w:rPr>
        <w:t xml:space="preserve"> </w:t>
      </w:r>
      <w:r>
        <w:rPr>
          <w:rFonts w:hint="cs"/>
          <w:rtl/>
        </w:rPr>
        <w:t xml:space="preserve">    </w:t>
      </w:r>
      <w:r w:rsidRPr="005A28E3">
        <w:rPr>
          <w:rFonts w:hint="cs"/>
          <w:rtl/>
        </w:rPr>
        <w:t>تولید</w:t>
      </w:r>
      <w:r w:rsidRPr="005A28E3">
        <w:rPr>
          <w:rtl/>
        </w:rPr>
        <w:t xml:space="preserve"> </w:t>
      </w:r>
      <w:r w:rsidRPr="005A28E3">
        <w:rPr>
          <w:rFonts w:hint="cs"/>
          <w:rtl/>
        </w:rPr>
        <w:t>نمونه</w:t>
      </w:r>
      <w:r w:rsidRPr="005A28E3">
        <w:rPr>
          <w:rtl/>
        </w:rPr>
        <w:t xml:space="preserve"> </w:t>
      </w:r>
      <w:r w:rsidRPr="005A28E3">
        <w:rPr>
          <w:rFonts w:hint="cs"/>
          <w:rtl/>
        </w:rPr>
        <w:t>نیمه</w:t>
      </w:r>
      <w:r w:rsidRPr="005A28E3">
        <w:rPr>
          <w:rtl/>
        </w:rPr>
        <w:t xml:space="preserve"> </w:t>
      </w:r>
      <w:r w:rsidRPr="005A28E3">
        <w:rPr>
          <w:rFonts w:hint="cs"/>
          <w:rtl/>
        </w:rPr>
        <w:t>صنعتی</w:t>
      </w:r>
      <w:r w:rsidRPr="005A28E3">
        <w:rPr>
          <w:rFonts w:hint="cs"/>
        </w:rPr>
        <w:sym w:font="Wingdings 2" w:char="F0A3"/>
      </w:r>
      <w:r w:rsidRPr="005A28E3">
        <w:rPr>
          <w:rFonts w:hint="cs"/>
          <w:rtl/>
        </w:rPr>
        <w:t xml:space="preserve">        تولید</w:t>
      </w:r>
      <w:r w:rsidRPr="005A28E3">
        <w:rPr>
          <w:rtl/>
        </w:rPr>
        <w:t xml:space="preserve"> </w:t>
      </w:r>
      <w:r w:rsidRPr="005A28E3">
        <w:rPr>
          <w:rFonts w:hint="cs"/>
          <w:rtl/>
        </w:rPr>
        <w:t>نمونه</w:t>
      </w:r>
      <w:r w:rsidRPr="005A28E3">
        <w:rPr>
          <w:rtl/>
        </w:rPr>
        <w:t xml:space="preserve"> </w:t>
      </w:r>
      <w:r w:rsidRPr="005A28E3">
        <w:rPr>
          <w:rFonts w:hint="cs"/>
          <w:rtl/>
        </w:rPr>
        <w:t>صنعتی</w:t>
      </w:r>
      <w:r w:rsidRPr="005A28E3">
        <w:rPr>
          <w:rFonts w:hint="cs"/>
        </w:rPr>
        <w:sym w:font="Wingdings 2" w:char="F0A3"/>
      </w:r>
      <w:r w:rsidRPr="005A28E3">
        <w:cr/>
      </w:r>
    </w:p>
    <w:p w14:paraId="0F2C2A60" w14:textId="77777777" w:rsidR="00564DB3" w:rsidRPr="00564DB3" w:rsidRDefault="00B3402A" w:rsidP="00CB6F38">
      <w:pPr>
        <w:tabs>
          <w:tab w:val="left" w:pos="521"/>
          <w:tab w:val="left" w:pos="662"/>
        </w:tabs>
        <w:bidi/>
        <w:spacing w:line="360" w:lineRule="auto"/>
      </w:pPr>
      <w:r w:rsidRPr="00564DB3">
        <w:rPr>
          <w:rFonts w:hint="cs"/>
          <w:b/>
          <w:bCs/>
          <w:sz w:val="28"/>
          <w:rtl/>
        </w:rPr>
        <w:t>هزینه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کل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طرح</w:t>
      </w:r>
      <w:r w:rsidRPr="00564DB3">
        <w:rPr>
          <w:b/>
          <w:bCs/>
          <w:sz w:val="28"/>
          <w:rtl/>
        </w:rPr>
        <w:t xml:space="preserve"> (</w:t>
      </w:r>
      <w:r w:rsidRPr="00564DB3">
        <w:rPr>
          <w:rFonts w:hint="cs"/>
          <w:b/>
          <w:bCs/>
          <w:sz w:val="28"/>
          <w:rtl/>
        </w:rPr>
        <w:t>به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ریال</w:t>
      </w:r>
      <w:r w:rsidR="009F1205">
        <w:rPr>
          <w:b/>
          <w:bCs/>
          <w:sz w:val="28"/>
          <w:rtl/>
        </w:rPr>
        <w:t>)</w:t>
      </w:r>
      <w:r w:rsidRPr="00564DB3">
        <w:rPr>
          <w:b/>
          <w:bCs/>
          <w:sz w:val="28"/>
          <w:rtl/>
        </w:rPr>
        <w:t>:</w:t>
      </w:r>
    </w:p>
    <w:p w14:paraId="2C6266F7" w14:textId="77777777" w:rsidR="00564DB3" w:rsidRPr="00564DB3" w:rsidRDefault="00B3402A" w:rsidP="00CB6F38">
      <w:pPr>
        <w:tabs>
          <w:tab w:val="left" w:pos="521"/>
          <w:tab w:val="left" w:pos="662"/>
        </w:tabs>
        <w:bidi/>
        <w:spacing w:line="360" w:lineRule="auto"/>
      </w:pPr>
      <w:r w:rsidRPr="00564DB3">
        <w:rPr>
          <w:rFonts w:hint="cs"/>
          <w:b/>
          <w:bCs/>
          <w:sz w:val="28"/>
          <w:rtl/>
        </w:rPr>
        <w:t>مدت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زمان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اجرای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طرح</w:t>
      </w:r>
      <w:r w:rsidRPr="00564DB3">
        <w:rPr>
          <w:b/>
          <w:bCs/>
          <w:sz w:val="28"/>
          <w:rtl/>
        </w:rPr>
        <w:t>:</w:t>
      </w:r>
      <w:r w:rsidR="00B74CF3">
        <w:rPr>
          <w:rFonts w:hint="cs"/>
          <w:b/>
          <w:bCs/>
          <w:sz w:val="28"/>
          <w:rtl/>
        </w:rPr>
        <w:t xml:space="preserve">4 ماه </w:t>
      </w:r>
      <w:r w:rsidRPr="00564DB3">
        <w:rPr>
          <w:b/>
          <w:bCs/>
          <w:sz w:val="28"/>
          <w:rtl/>
        </w:rPr>
        <w:t xml:space="preserve"> </w:t>
      </w:r>
    </w:p>
    <w:p w14:paraId="5614CD26" w14:textId="77777777" w:rsidR="00564DB3" w:rsidRPr="00564DB3" w:rsidRDefault="00B3402A" w:rsidP="00CB6F38">
      <w:pPr>
        <w:tabs>
          <w:tab w:val="left" w:pos="521"/>
          <w:tab w:val="left" w:pos="662"/>
        </w:tabs>
        <w:bidi/>
        <w:spacing w:line="360" w:lineRule="auto"/>
      </w:pP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محل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اجرای</w:t>
      </w:r>
      <w:r w:rsidRPr="00564DB3">
        <w:rPr>
          <w:b/>
          <w:bCs/>
          <w:sz w:val="28"/>
          <w:rtl/>
        </w:rPr>
        <w:t xml:space="preserve"> </w:t>
      </w:r>
      <w:r w:rsidRPr="00564DB3">
        <w:rPr>
          <w:rFonts w:hint="cs"/>
          <w:b/>
          <w:bCs/>
          <w:sz w:val="28"/>
          <w:rtl/>
        </w:rPr>
        <w:t>طرح</w:t>
      </w:r>
      <w:r w:rsidRPr="00564DB3">
        <w:rPr>
          <w:b/>
          <w:bCs/>
          <w:sz w:val="28"/>
          <w:rtl/>
        </w:rPr>
        <w:t>:</w:t>
      </w:r>
      <w:r w:rsidR="00B74CF3">
        <w:rPr>
          <w:rFonts w:hint="cs"/>
          <w:b/>
          <w:bCs/>
          <w:sz w:val="28"/>
          <w:rtl/>
        </w:rPr>
        <w:t xml:space="preserve"> </w:t>
      </w:r>
      <w:r w:rsidR="00CA5DE5" w:rsidRPr="00CA5DE5">
        <w:rPr>
          <w:rFonts w:hint="cs"/>
          <w:b/>
          <w:bCs/>
          <w:sz w:val="28"/>
          <w:u w:val="single"/>
          <w:rtl/>
        </w:rPr>
        <w:t>بیمارستان آیت اله رییسی</w:t>
      </w:r>
    </w:p>
    <w:p w14:paraId="770F0637" w14:textId="77777777" w:rsidR="00564DB3" w:rsidRPr="00564DB3" w:rsidRDefault="00564DB3" w:rsidP="00CB6F38">
      <w:pPr>
        <w:tabs>
          <w:tab w:val="left" w:pos="521"/>
          <w:tab w:val="left" w:pos="662"/>
        </w:tabs>
        <w:bidi/>
        <w:spacing w:line="360" w:lineRule="auto"/>
      </w:pPr>
      <w:r w:rsidRPr="00564DB3">
        <w:rPr>
          <w:rFonts w:hint="cs"/>
          <w:b/>
          <w:bCs/>
          <w:sz w:val="28"/>
          <w:rtl/>
        </w:rPr>
        <w:t>چکیده طرح (250 کلمه)</w:t>
      </w:r>
    </w:p>
    <w:p w14:paraId="166E5CE6" w14:textId="5D6A14A6" w:rsidR="00CA5DE5" w:rsidRPr="00E17CCB" w:rsidRDefault="00CA5DE5" w:rsidP="00CB6F38">
      <w:pPr>
        <w:bidi/>
        <w:ind w:left="360"/>
        <w:jc w:val="both"/>
        <w:rPr>
          <w:rFonts w:ascii="Zar" w:hAnsi="Zar"/>
        </w:rPr>
      </w:pPr>
      <w:r>
        <w:rPr>
          <w:rFonts w:ascii="Zar" w:hAnsi="Zar" w:hint="cs"/>
          <w:rtl/>
        </w:rPr>
        <w:t xml:space="preserve">طراحی یم وب اپلیکشین </w:t>
      </w:r>
      <w:r w:rsidRPr="00E17CCB">
        <w:rPr>
          <w:rFonts w:ascii="Zar" w:hAnsi="Zar"/>
          <w:rtl/>
        </w:rPr>
        <w:t>اطلاع‌رسان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درباره درمان سرطان، پشت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بان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از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ماران،</w:t>
      </w:r>
      <w:r w:rsidRPr="00E17CCB">
        <w:rPr>
          <w:rFonts w:ascii="Zar" w:hAnsi="Zar"/>
          <w:rtl/>
        </w:rPr>
        <w:t xml:space="preserve"> استفاده از هوش مصنوع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چکاپ‌ها و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>)</w:t>
      </w:r>
      <w:r>
        <w:rPr>
          <w:rFonts w:ascii="Zar" w:hAnsi="Zar" w:hint="cs"/>
          <w:rtl/>
        </w:rPr>
        <w:t xml:space="preserve"> مخصوص بیم</w:t>
      </w:r>
      <w:r w:rsidR="00511B95">
        <w:rPr>
          <w:rFonts w:ascii="Zar" w:hAnsi="Zar" w:hint="cs"/>
          <w:rtl/>
          <w:lang w:bidi="fa-IR"/>
        </w:rPr>
        <w:t>ار</w:t>
      </w:r>
      <w:r>
        <w:rPr>
          <w:rFonts w:ascii="Zar" w:hAnsi="Zar" w:hint="cs"/>
          <w:rtl/>
        </w:rPr>
        <w:t>ستان آیت اله رییسی شهر کرمانشاه.</w:t>
      </w:r>
    </w:p>
    <w:p w14:paraId="22EEB335" w14:textId="77777777" w:rsidR="00564DB3" w:rsidRDefault="00564DB3" w:rsidP="00CB6F38">
      <w:pPr>
        <w:pStyle w:val="ListParagraph"/>
        <w:tabs>
          <w:tab w:val="left" w:pos="521"/>
          <w:tab w:val="left" w:pos="662"/>
        </w:tabs>
        <w:spacing w:line="360" w:lineRule="auto"/>
        <w:ind w:left="612"/>
        <w:rPr>
          <w:b/>
          <w:bCs/>
          <w:sz w:val="28"/>
          <w:rtl/>
        </w:rPr>
      </w:pPr>
    </w:p>
    <w:p w14:paraId="3A5DAEF4" w14:textId="77777777" w:rsidR="00564DB3" w:rsidRDefault="00564DB3" w:rsidP="00CB6F38">
      <w:pPr>
        <w:pStyle w:val="ListParagraph"/>
        <w:tabs>
          <w:tab w:val="left" w:pos="521"/>
          <w:tab w:val="left" w:pos="662"/>
        </w:tabs>
        <w:spacing w:line="360" w:lineRule="auto"/>
        <w:ind w:left="612"/>
        <w:rPr>
          <w:b/>
          <w:bCs/>
          <w:sz w:val="28"/>
          <w:rtl/>
        </w:rPr>
      </w:pPr>
    </w:p>
    <w:p w14:paraId="370D910C" w14:textId="77777777" w:rsidR="00564DB3" w:rsidRDefault="00564DB3" w:rsidP="00CB6F38">
      <w:pPr>
        <w:pStyle w:val="ListParagraph"/>
        <w:tabs>
          <w:tab w:val="left" w:pos="521"/>
          <w:tab w:val="left" w:pos="662"/>
        </w:tabs>
        <w:spacing w:line="360" w:lineRule="auto"/>
        <w:ind w:left="612"/>
        <w:rPr>
          <w:b/>
          <w:bCs/>
          <w:sz w:val="28"/>
          <w:rtl/>
        </w:rPr>
      </w:pPr>
    </w:p>
    <w:p w14:paraId="1E823B00" w14:textId="77777777" w:rsidR="00C424B9" w:rsidRDefault="00051091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  <w:sz w:val="20"/>
          <w:szCs w:val="24"/>
          <w:rtl/>
        </w:rPr>
      </w:pPr>
      <w:r w:rsidRPr="00564DB3">
        <w:rPr>
          <w:rFonts w:hint="cs"/>
          <w:b/>
          <w:bCs/>
          <w:rtl/>
        </w:rPr>
        <w:t>برنامه عملی ساخت نمونه اولیه را توضیح دهید:</w:t>
      </w:r>
      <w:r>
        <w:rPr>
          <w:rFonts w:hint="cs"/>
          <w:b/>
          <w:bCs/>
          <w:rtl/>
        </w:rPr>
        <w:t xml:space="preserve"> </w:t>
      </w:r>
      <w:r w:rsidRPr="00051091">
        <w:rPr>
          <w:rFonts w:hint="cs"/>
          <w:b/>
          <w:bCs/>
          <w:sz w:val="20"/>
          <w:szCs w:val="24"/>
          <w:rtl/>
        </w:rPr>
        <w:t>(</w:t>
      </w:r>
      <w:r w:rsidR="00C424B9">
        <w:rPr>
          <w:rFonts w:hint="cs"/>
          <w:b/>
          <w:bCs/>
          <w:sz w:val="20"/>
          <w:szCs w:val="24"/>
          <w:rtl/>
        </w:rPr>
        <w:t>در صورت وجود موارد زیر توضیح داده شود.)</w:t>
      </w:r>
    </w:p>
    <w:p w14:paraId="051E26FA" w14:textId="77777777" w:rsidR="00051091" w:rsidRDefault="00051091" w:rsidP="00CB6F38">
      <w:pPr>
        <w:pStyle w:val="ListParagraph"/>
        <w:numPr>
          <w:ilvl w:val="0"/>
          <w:numId w:val="35"/>
        </w:numPr>
        <w:tabs>
          <w:tab w:val="left" w:pos="521"/>
          <w:tab w:val="left" w:pos="662"/>
        </w:tabs>
        <w:spacing w:line="240" w:lineRule="auto"/>
        <w:rPr>
          <w:b/>
          <w:bCs/>
          <w:sz w:val="20"/>
          <w:szCs w:val="24"/>
          <w:rtl/>
        </w:rPr>
      </w:pPr>
      <w:r w:rsidRPr="00051091">
        <w:rPr>
          <w:rFonts w:hint="cs"/>
          <w:b/>
          <w:bCs/>
          <w:sz w:val="20"/>
          <w:szCs w:val="24"/>
          <w:rtl/>
        </w:rPr>
        <w:t xml:space="preserve">فرایند/فلوچارت تولید محصول </w:t>
      </w:r>
      <w:r>
        <w:rPr>
          <w:rFonts w:hint="cs"/>
          <w:b/>
          <w:bCs/>
          <w:sz w:val="20"/>
          <w:szCs w:val="24"/>
          <w:rtl/>
        </w:rPr>
        <w:t>ترسیم گردد.)</w:t>
      </w:r>
    </w:p>
    <w:p w14:paraId="70C9EC3B" w14:textId="77777777" w:rsidR="00C424B9" w:rsidRDefault="00C424B9" w:rsidP="00CB6F38">
      <w:pPr>
        <w:pStyle w:val="ListParagraph"/>
        <w:numPr>
          <w:ilvl w:val="0"/>
          <w:numId w:val="35"/>
        </w:numPr>
        <w:tabs>
          <w:tab w:val="left" w:pos="521"/>
          <w:tab w:val="left" w:pos="662"/>
        </w:tabs>
        <w:spacing w:line="240" w:lineRule="auto"/>
        <w:rPr>
          <w:b/>
          <w:bCs/>
          <w:sz w:val="20"/>
          <w:szCs w:val="24"/>
        </w:rPr>
      </w:pPr>
      <w:r w:rsidRPr="00C424B9">
        <w:rPr>
          <w:rFonts w:hint="cs"/>
          <w:b/>
          <w:bCs/>
          <w:sz w:val="20"/>
          <w:szCs w:val="24"/>
          <w:rtl/>
        </w:rPr>
        <w:t>مواد ها و اجزا مورد نیاز</w:t>
      </w:r>
    </w:p>
    <w:p w14:paraId="0D78821B" w14:textId="77777777" w:rsidR="00C424B9" w:rsidRPr="00C424B9" w:rsidRDefault="00C424B9" w:rsidP="00CB6F38">
      <w:pPr>
        <w:pStyle w:val="ListParagraph"/>
        <w:numPr>
          <w:ilvl w:val="0"/>
          <w:numId w:val="35"/>
        </w:numPr>
        <w:tabs>
          <w:tab w:val="left" w:pos="521"/>
          <w:tab w:val="left" w:pos="662"/>
        </w:tabs>
        <w:spacing w:line="240" w:lineRule="auto"/>
        <w:rPr>
          <w:b/>
          <w:bCs/>
          <w:sz w:val="20"/>
          <w:szCs w:val="24"/>
        </w:rPr>
      </w:pPr>
      <w:r w:rsidRPr="00C424B9">
        <w:rPr>
          <w:rFonts w:hint="cs"/>
          <w:b/>
          <w:bCs/>
          <w:sz w:val="20"/>
          <w:szCs w:val="24"/>
          <w:rtl/>
        </w:rPr>
        <w:t xml:space="preserve">واكنش هاي شيميايي یا فرایندهای بیولوژِیک و مراحل خالص سازی </w:t>
      </w:r>
    </w:p>
    <w:p w14:paraId="63240439" w14:textId="77777777" w:rsidR="00C424B9" w:rsidRPr="00C424B9" w:rsidRDefault="00C424B9" w:rsidP="00CB6F38">
      <w:pPr>
        <w:pStyle w:val="ListParagraph"/>
        <w:numPr>
          <w:ilvl w:val="0"/>
          <w:numId w:val="35"/>
        </w:numPr>
        <w:tabs>
          <w:tab w:val="left" w:pos="521"/>
          <w:tab w:val="left" w:pos="662"/>
        </w:tabs>
        <w:spacing w:line="240" w:lineRule="auto"/>
        <w:rPr>
          <w:b/>
          <w:bCs/>
          <w:sz w:val="20"/>
          <w:szCs w:val="24"/>
        </w:rPr>
      </w:pPr>
      <w:r w:rsidRPr="00C424B9">
        <w:rPr>
          <w:rFonts w:hint="cs"/>
          <w:b/>
          <w:bCs/>
          <w:sz w:val="20"/>
          <w:szCs w:val="24"/>
          <w:rtl/>
        </w:rPr>
        <w:t>آنالیزهای کمی، کیفی و تست های تایید ماهیت محصول داروئی و روش‌های معتبر سازی</w:t>
      </w:r>
    </w:p>
    <w:p w14:paraId="77C2E44F" w14:textId="77777777" w:rsidR="00B74CF3" w:rsidRPr="00B74CF3" w:rsidRDefault="00B74CF3" w:rsidP="00CB6F38">
      <w:pPr>
        <w:bidi/>
        <w:ind w:left="360"/>
        <w:rPr>
          <w:rFonts w:ascii="Zar" w:hAnsi="Zar"/>
          <w:b/>
          <w:bCs/>
          <w:rtl/>
        </w:rPr>
      </w:pPr>
      <w:r w:rsidRPr="00B74CF3">
        <w:rPr>
          <w:rFonts w:ascii="Zar" w:hAnsi="Zar"/>
          <w:b/>
          <w:bCs/>
          <w:rtl/>
        </w:rPr>
        <w:lastRenderedPageBreak/>
        <w:t>فرا</w:t>
      </w:r>
      <w:r w:rsidRPr="00B74CF3">
        <w:rPr>
          <w:rFonts w:ascii="Zar" w:hAnsi="Zar" w:hint="cs"/>
          <w:b/>
          <w:bCs/>
          <w:rtl/>
        </w:rPr>
        <w:t>ی</w:t>
      </w:r>
      <w:r w:rsidRPr="00B74CF3">
        <w:rPr>
          <w:rFonts w:ascii="Zar" w:hAnsi="Zar" w:hint="eastAsia"/>
          <w:b/>
          <w:bCs/>
          <w:rtl/>
        </w:rPr>
        <w:t>ند</w:t>
      </w:r>
      <w:r w:rsidRPr="00B74CF3">
        <w:rPr>
          <w:rFonts w:ascii="Zar" w:hAnsi="Zar"/>
          <w:b/>
          <w:bCs/>
          <w:rtl/>
        </w:rPr>
        <w:t>/فلوچارت تول</w:t>
      </w:r>
      <w:r w:rsidRPr="00B74CF3">
        <w:rPr>
          <w:rFonts w:ascii="Zar" w:hAnsi="Zar" w:hint="cs"/>
          <w:b/>
          <w:bCs/>
          <w:rtl/>
        </w:rPr>
        <w:t>ی</w:t>
      </w:r>
      <w:r w:rsidRPr="00B74CF3">
        <w:rPr>
          <w:rFonts w:ascii="Zar" w:hAnsi="Zar" w:hint="eastAsia"/>
          <w:b/>
          <w:bCs/>
          <w:rtl/>
        </w:rPr>
        <w:t>د</w:t>
      </w:r>
      <w:r w:rsidRPr="00B74CF3">
        <w:rPr>
          <w:rFonts w:ascii="Zar" w:hAnsi="Zar"/>
          <w:b/>
          <w:bCs/>
          <w:rtl/>
        </w:rPr>
        <w:t xml:space="preserve"> محصول</w:t>
      </w:r>
      <w:r w:rsidRPr="00B74CF3">
        <w:rPr>
          <w:rFonts w:ascii="Zar" w:hAnsi="Zar"/>
          <w:b/>
          <w:bCs/>
        </w:rPr>
        <w:t>:</w:t>
      </w:r>
    </w:p>
    <w:p w14:paraId="0ABD903B" w14:textId="77777777" w:rsidR="005A28E3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تحل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ل</w:t>
      </w:r>
      <w:r w:rsidRPr="00E17CCB">
        <w:rPr>
          <w:rFonts w:ascii="Zar" w:hAnsi="Zar"/>
          <w:rtl/>
        </w:rPr>
        <w:t xml:space="preserve"> 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ازمند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ها</w:t>
      </w:r>
      <w:r w:rsidRPr="00E17CCB">
        <w:rPr>
          <w:rFonts w:ascii="Zar" w:hAnsi="Zar"/>
          <w:rtl/>
        </w:rPr>
        <w:t xml:space="preserve"> و برنامه‌ر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اول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</w:p>
    <w:p w14:paraId="2552DFB5" w14:textId="77777777" w:rsidR="00116F50" w:rsidRPr="00E17CCB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هدف: شفاف‌ساز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ازمند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ها</w:t>
      </w:r>
      <w:r w:rsidRPr="00E17CCB">
        <w:rPr>
          <w:rFonts w:ascii="Zar" w:hAnsi="Zar"/>
          <w:rtl/>
        </w:rPr>
        <w:t xml:space="preserve"> و تع</w:t>
      </w:r>
      <w:r w:rsidRPr="00E17CCB">
        <w:rPr>
          <w:rFonts w:ascii="Zar" w:hAnsi="Zar" w:hint="cs"/>
          <w:rtl/>
        </w:rPr>
        <w:t>یی</w:t>
      </w:r>
      <w:r w:rsidRPr="00E17CCB">
        <w:rPr>
          <w:rFonts w:ascii="Zar" w:hAnsi="Zar" w:hint="eastAsia"/>
          <w:rtl/>
        </w:rPr>
        <w:t>ن</w:t>
      </w:r>
      <w:r w:rsidRPr="00E17CCB">
        <w:rPr>
          <w:rFonts w:ascii="Zar" w:hAnsi="Zar"/>
          <w:rtl/>
        </w:rPr>
        <w:t xml:space="preserve"> اهداف اصل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="00CA5DE5">
        <w:rPr>
          <w:rFonts w:ascii="Zar" w:hAnsi="Zar" w:hint="cs"/>
          <w:rtl/>
        </w:rPr>
        <w:t xml:space="preserve"> و وب اپلیکیشن</w:t>
      </w:r>
      <w:r w:rsidRPr="00E17CCB">
        <w:rPr>
          <w:rFonts w:ascii="Zar" w:hAnsi="Zar"/>
          <w:rtl/>
        </w:rPr>
        <w:t xml:space="preserve"> (اطلاع‌رسان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درباره درمان سرطان، پشت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بان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از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ماران،</w:t>
      </w:r>
      <w:r w:rsidRPr="00E17CCB">
        <w:rPr>
          <w:rFonts w:ascii="Zar" w:hAnsi="Zar"/>
          <w:rtl/>
        </w:rPr>
        <w:t xml:space="preserve"> استفاده از هوش مصنوع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چکاپ‌ها و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>)</w:t>
      </w:r>
      <w:r w:rsidRPr="00E17CCB">
        <w:rPr>
          <w:rFonts w:ascii="Zar" w:hAnsi="Zar"/>
        </w:rPr>
        <w:t>.</w:t>
      </w:r>
    </w:p>
    <w:p w14:paraId="775CE609" w14:textId="77777777" w:rsidR="00116F50" w:rsidRDefault="00116F50" w:rsidP="00CB6F38">
      <w:pPr>
        <w:bidi/>
        <w:ind w:left="360"/>
        <w:jc w:val="both"/>
        <w:rPr>
          <w:rFonts w:ascii="Zar" w:hAnsi="Zar"/>
          <w:rtl/>
        </w:rPr>
      </w:pPr>
    </w:p>
    <w:p w14:paraId="41F1EBD1" w14:textId="77777777" w:rsidR="00B74CF3" w:rsidRDefault="00B74CF3" w:rsidP="00CB6F38">
      <w:pPr>
        <w:bidi/>
        <w:ind w:left="360"/>
        <w:jc w:val="both"/>
        <w:rPr>
          <w:rFonts w:ascii="Zar" w:hAnsi="Zar"/>
          <w:b/>
          <w:bCs/>
          <w:rtl/>
        </w:rPr>
      </w:pPr>
      <w:r w:rsidRPr="00B74CF3">
        <w:rPr>
          <w:rFonts w:ascii="Zar" w:hAnsi="Zar"/>
          <w:b/>
          <w:bCs/>
          <w:rtl/>
        </w:rPr>
        <w:t>مواد و اجزا مورد نیاز</w:t>
      </w:r>
      <w:r w:rsidRPr="00B74CF3">
        <w:rPr>
          <w:rFonts w:ascii="Zar" w:hAnsi="Zar"/>
          <w:b/>
          <w:bCs/>
        </w:rPr>
        <w:t>:</w:t>
      </w:r>
    </w:p>
    <w:p w14:paraId="78F09733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اقدامات</w:t>
      </w:r>
      <w:r w:rsidRPr="00E17CCB">
        <w:rPr>
          <w:rFonts w:ascii="Zar" w:hAnsi="Zar"/>
        </w:rPr>
        <w:t>:</w:t>
      </w:r>
    </w:p>
    <w:p w14:paraId="40E57D68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</w:t>
      </w:r>
      <w:r>
        <w:rPr>
          <w:rFonts w:ascii="Zar" w:hAnsi="Zar" w:hint="cs"/>
          <w:rtl/>
        </w:rPr>
        <w:t>1.</w:t>
      </w:r>
      <w:r w:rsidRPr="00E17CCB">
        <w:rPr>
          <w:rFonts w:ascii="Zar" w:hAnsi="Zar"/>
        </w:rPr>
        <w:t xml:space="preserve"> </w:t>
      </w:r>
      <w:r w:rsidRPr="00E17CCB">
        <w:rPr>
          <w:rFonts w:ascii="Zar" w:hAnsi="Zar"/>
          <w:rtl/>
        </w:rPr>
        <w:t>بررس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اهداف پروژه</w:t>
      </w:r>
      <w:r w:rsidRPr="00E17CCB">
        <w:rPr>
          <w:rFonts w:ascii="Zar" w:hAnsi="Zar"/>
        </w:rPr>
        <w:t>.</w:t>
      </w:r>
    </w:p>
    <w:p w14:paraId="3F08DE9D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تحق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ق</w:t>
      </w:r>
      <w:r w:rsidRPr="00E17CCB">
        <w:rPr>
          <w:rFonts w:ascii="Zar" w:hAnsi="Zar"/>
          <w:rtl/>
        </w:rPr>
        <w:t xml:space="preserve"> در مورد اطلاعات و داده‌ها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 xml:space="preserve"> NCCN.</w:t>
      </w:r>
    </w:p>
    <w:p w14:paraId="52511316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تحل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ل</w:t>
      </w:r>
      <w:r w:rsidRPr="00E17CCB">
        <w:rPr>
          <w:rFonts w:ascii="Zar" w:hAnsi="Zar"/>
          <w:rtl/>
        </w:rPr>
        <w:t xml:space="preserve"> 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ازها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هوش مصنوع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ماران</w:t>
      </w:r>
      <w:r w:rsidRPr="00E17CCB">
        <w:rPr>
          <w:rFonts w:ascii="Zar" w:hAnsi="Zar"/>
        </w:rPr>
        <w:t>.</w:t>
      </w:r>
    </w:p>
    <w:p w14:paraId="0B561BF8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تع</w:t>
      </w:r>
      <w:r w:rsidRPr="00E17CCB">
        <w:rPr>
          <w:rFonts w:ascii="Zar" w:hAnsi="Zar" w:hint="cs"/>
          <w:rtl/>
        </w:rPr>
        <w:t>یی</w:t>
      </w:r>
      <w:r w:rsidRPr="00E17CCB">
        <w:rPr>
          <w:rFonts w:ascii="Zar" w:hAnsi="Zar" w:hint="eastAsia"/>
          <w:rtl/>
        </w:rPr>
        <w:t>ن</w:t>
      </w:r>
      <w:r w:rsidRPr="00E17CCB">
        <w:rPr>
          <w:rFonts w:ascii="Zar" w:hAnsi="Zar"/>
          <w:rtl/>
        </w:rPr>
        <w:t xml:space="preserve"> قابل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کاربر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مثل ثبت اطلاعات خانوادگ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،</w:t>
      </w:r>
      <w:r w:rsidRPr="00E17CCB">
        <w:rPr>
          <w:rFonts w:ascii="Zar" w:hAnsi="Zar"/>
          <w:rtl/>
        </w:rPr>
        <w:t xml:space="preserve"> گزارش‌ده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سلامت و مشاوره</w:t>
      </w:r>
      <w:r w:rsidRPr="00E17CCB">
        <w:rPr>
          <w:rFonts w:ascii="Zar" w:hAnsi="Zar"/>
        </w:rPr>
        <w:t>.</w:t>
      </w:r>
    </w:p>
    <w:p w14:paraId="017BBEEE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2</w:t>
      </w:r>
      <w:r w:rsidRPr="00E17CCB">
        <w:rPr>
          <w:rFonts w:ascii="Zar" w:hAnsi="Zar"/>
        </w:rPr>
        <w:t xml:space="preserve">. </w:t>
      </w:r>
      <w:r w:rsidRPr="00E17CCB">
        <w:rPr>
          <w:rFonts w:ascii="Zar" w:hAnsi="Zar"/>
          <w:rtl/>
        </w:rPr>
        <w:t>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اول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  <w:rtl/>
        </w:rPr>
        <w:t xml:space="preserve"> و نقشه راه پروژه</w:t>
      </w:r>
    </w:p>
    <w:p w14:paraId="03586F08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هدف: 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رابط کاربر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 xml:space="preserve"> (UI) </w:t>
      </w:r>
      <w:r w:rsidRPr="00E17CCB">
        <w:rPr>
          <w:rFonts w:ascii="Zar" w:hAnsi="Zar"/>
          <w:rtl/>
        </w:rPr>
        <w:t>و تع</w:t>
      </w:r>
      <w:r w:rsidRPr="00E17CCB">
        <w:rPr>
          <w:rFonts w:ascii="Zar" w:hAnsi="Zar" w:hint="cs"/>
          <w:rtl/>
        </w:rPr>
        <w:t>یی</w:t>
      </w:r>
      <w:r w:rsidRPr="00E17CCB">
        <w:rPr>
          <w:rFonts w:ascii="Zar" w:hAnsi="Zar" w:hint="eastAsia"/>
          <w:rtl/>
        </w:rPr>
        <w:t>ن</w:t>
      </w:r>
      <w:r w:rsidRPr="00E17CCB">
        <w:rPr>
          <w:rFonts w:ascii="Zar" w:hAnsi="Zar"/>
          <w:rtl/>
        </w:rPr>
        <w:t xml:space="preserve"> ساختار کل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</w:rPr>
        <w:t>.</w:t>
      </w:r>
    </w:p>
    <w:p w14:paraId="72A82CB8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اقدامات</w:t>
      </w:r>
      <w:r w:rsidRPr="00E17CCB">
        <w:rPr>
          <w:rFonts w:ascii="Zar" w:hAnsi="Zar"/>
        </w:rPr>
        <w:t>:</w:t>
      </w:r>
    </w:p>
    <w:p w14:paraId="38C877A1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نمودار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</w:rPr>
        <w:t xml:space="preserve"> (Site Map).</w:t>
      </w:r>
    </w:p>
    <w:p w14:paraId="7DA21B8C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صفحات اصل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(صفحه اصل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،</w:t>
      </w:r>
      <w:r w:rsidRPr="00E17CCB">
        <w:rPr>
          <w:rFonts w:ascii="Zar" w:hAnsi="Zar"/>
          <w:rtl/>
        </w:rPr>
        <w:t xml:space="preserve"> ثبت‌نام، چکاپ‌ها، اطلاعات خانوادگ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،</w:t>
      </w:r>
      <w:r w:rsidRPr="00E17CCB">
        <w:rPr>
          <w:rFonts w:ascii="Zar" w:hAnsi="Zar"/>
          <w:rtl/>
        </w:rPr>
        <w:t xml:space="preserve"> مشاوره)</w:t>
      </w:r>
      <w:r w:rsidRPr="00E17CCB">
        <w:rPr>
          <w:rFonts w:ascii="Zar" w:hAnsi="Zar"/>
        </w:rPr>
        <w:t>.</w:t>
      </w:r>
    </w:p>
    <w:p w14:paraId="4F07D5AD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تعاملات و روندها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مختلف</w:t>
      </w:r>
      <w:r w:rsidRPr="00E17CCB">
        <w:rPr>
          <w:rFonts w:ascii="Zar" w:hAnsi="Zar"/>
        </w:rPr>
        <w:t>.</w:t>
      </w:r>
    </w:p>
    <w:p w14:paraId="7A9D2596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ته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</w:rPr>
        <w:t xml:space="preserve"> wireframe 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</w:t>
      </w:r>
      <w:r w:rsidRPr="00E17CCB">
        <w:rPr>
          <w:rFonts w:ascii="Zar" w:hAnsi="Zar"/>
        </w:rPr>
        <w:t xml:space="preserve"> prototype </w:t>
      </w:r>
      <w:r w:rsidRPr="00E17CCB">
        <w:rPr>
          <w:rFonts w:ascii="Zar" w:hAnsi="Zar"/>
          <w:rtl/>
        </w:rPr>
        <w:t>اول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  <w:rtl/>
        </w:rPr>
        <w:t xml:space="preserve">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صفحات مختلف</w:t>
      </w:r>
      <w:r w:rsidRPr="00E17CCB">
        <w:rPr>
          <w:rFonts w:ascii="Zar" w:hAnsi="Zar"/>
        </w:rPr>
        <w:t>.</w:t>
      </w:r>
    </w:p>
    <w:p w14:paraId="79B7E03A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</w:p>
    <w:p w14:paraId="1E221146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3</w:t>
      </w:r>
      <w:r w:rsidRPr="00E17CCB">
        <w:rPr>
          <w:rFonts w:ascii="Zar" w:hAnsi="Zar"/>
        </w:rPr>
        <w:t xml:space="preserve">. </w:t>
      </w:r>
      <w:r w:rsidRPr="00E17CCB">
        <w:rPr>
          <w:rFonts w:ascii="Zar" w:hAnsi="Zar"/>
          <w:rtl/>
        </w:rPr>
        <w:t>توسعه</w:t>
      </w:r>
      <w:r w:rsidRPr="00E17CCB">
        <w:rPr>
          <w:rFonts w:ascii="Zar" w:hAnsi="Zar"/>
        </w:rPr>
        <w:t xml:space="preserve"> Frontend (</w:t>
      </w:r>
      <w:r w:rsidRPr="00E17CCB">
        <w:rPr>
          <w:rFonts w:ascii="Zar" w:hAnsi="Zar"/>
          <w:rtl/>
        </w:rPr>
        <w:t>فرانت‌اند</w:t>
      </w:r>
      <w:r w:rsidRPr="00E17CCB">
        <w:rPr>
          <w:rFonts w:ascii="Zar" w:hAnsi="Zar"/>
        </w:rPr>
        <w:t>)</w:t>
      </w:r>
    </w:p>
    <w:p w14:paraId="1BFD7C2E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هدف: ساخت بخش‌ها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ظاهر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(آنچه که کاربر مشاهده م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کند</w:t>
      </w:r>
      <w:r w:rsidRPr="00E17CCB">
        <w:rPr>
          <w:rFonts w:ascii="Zar" w:hAnsi="Zar"/>
          <w:rtl/>
        </w:rPr>
        <w:t xml:space="preserve"> و با آن تعامل دارد)</w:t>
      </w:r>
      <w:r w:rsidRPr="00E17CCB">
        <w:rPr>
          <w:rFonts w:ascii="Zar" w:hAnsi="Zar"/>
        </w:rPr>
        <w:t>.</w:t>
      </w:r>
    </w:p>
    <w:p w14:paraId="6691AAB4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lastRenderedPageBreak/>
        <w:t xml:space="preserve">    </w:t>
      </w:r>
      <w:r w:rsidRPr="00E17CCB">
        <w:rPr>
          <w:rFonts w:ascii="Zar" w:hAnsi="Zar"/>
          <w:rtl/>
        </w:rPr>
        <w:t>اقدامات</w:t>
      </w:r>
      <w:r w:rsidRPr="00E17CCB">
        <w:rPr>
          <w:rFonts w:ascii="Zar" w:hAnsi="Zar"/>
        </w:rPr>
        <w:t>:</w:t>
      </w:r>
    </w:p>
    <w:p w14:paraId="7D4EABDB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کدنو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صفحات</w:t>
      </w:r>
      <w:r w:rsidRPr="00E17CCB">
        <w:rPr>
          <w:rFonts w:ascii="Zar" w:hAnsi="Zar"/>
        </w:rPr>
        <w:t xml:space="preserve"> HTML</w:t>
      </w:r>
      <w:r w:rsidRPr="00E17CCB">
        <w:rPr>
          <w:rFonts w:ascii="Zar" w:hAnsi="Zar"/>
          <w:rtl/>
        </w:rPr>
        <w:t xml:space="preserve">، </w:t>
      </w:r>
      <w:r w:rsidRPr="00E17CCB">
        <w:rPr>
          <w:rFonts w:ascii="Zar" w:hAnsi="Zar"/>
        </w:rPr>
        <w:t xml:space="preserve">CSS </w:t>
      </w:r>
      <w:r w:rsidRPr="00E17CCB">
        <w:rPr>
          <w:rFonts w:ascii="Zar" w:hAnsi="Zar"/>
          <w:rtl/>
        </w:rPr>
        <w:t>و</w:t>
      </w:r>
      <w:r w:rsidRPr="00E17CCB">
        <w:rPr>
          <w:rFonts w:ascii="Zar" w:hAnsi="Zar"/>
        </w:rPr>
        <w:t xml:space="preserve"> JavaScript </w:t>
      </w:r>
      <w:r w:rsidRPr="00E17CCB">
        <w:rPr>
          <w:rFonts w:ascii="Zar" w:hAnsi="Zar"/>
          <w:rtl/>
        </w:rPr>
        <w:t>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صفحات (صفحه اصل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،</w:t>
      </w:r>
      <w:r w:rsidRPr="00E17CCB">
        <w:rPr>
          <w:rFonts w:ascii="Zar" w:hAnsi="Zar"/>
          <w:rtl/>
        </w:rPr>
        <w:t xml:space="preserve"> چکاپ‌ها، صفحه گزارشات و مشاوره)</w:t>
      </w:r>
      <w:r w:rsidRPr="00E17CCB">
        <w:rPr>
          <w:rFonts w:ascii="Zar" w:hAnsi="Zar"/>
        </w:rPr>
        <w:t>.</w:t>
      </w:r>
    </w:p>
    <w:p w14:paraId="4E23E30C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استفاده از فر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م‌ورک‌ها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مناسب</w:t>
      </w:r>
      <w:r w:rsidRPr="00E17CCB">
        <w:rPr>
          <w:rFonts w:ascii="Zar" w:hAnsi="Zar"/>
        </w:rPr>
        <w:t xml:space="preserve"> (</w:t>
      </w:r>
      <w:r w:rsidRPr="00E17CCB">
        <w:rPr>
          <w:rFonts w:ascii="Zar" w:hAnsi="Zar"/>
          <w:rtl/>
        </w:rPr>
        <w:t>مثل</w:t>
      </w:r>
      <w:r w:rsidRPr="00E17CCB">
        <w:rPr>
          <w:rFonts w:ascii="Zar" w:hAnsi="Zar"/>
        </w:rPr>
        <w:t xml:space="preserve"> React</w:t>
      </w:r>
      <w:r w:rsidRPr="00E17CCB">
        <w:rPr>
          <w:rFonts w:ascii="Zar" w:hAnsi="Zar"/>
          <w:rtl/>
        </w:rPr>
        <w:t xml:space="preserve">، </w:t>
      </w:r>
      <w:r w:rsidRPr="00E17CCB">
        <w:rPr>
          <w:rFonts w:ascii="Zar" w:hAnsi="Zar"/>
        </w:rPr>
        <w:t xml:space="preserve">Vue.js 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</w:t>
      </w:r>
      <w:r w:rsidRPr="00E17CCB">
        <w:rPr>
          <w:rFonts w:ascii="Zar" w:hAnsi="Zar"/>
        </w:rPr>
        <w:t xml:space="preserve"> Angular) </w:t>
      </w:r>
      <w:r w:rsidRPr="00E17CCB">
        <w:rPr>
          <w:rFonts w:ascii="Zar" w:hAnsi="Zar"/>
          <w:rtl/>
        </w:rPr>
        <w:t>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تعامل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تر</w:t>
      </w:r>
      <w:r w:rsidRPr="00E17CCB">
        <w:rPr>
          <w:rFonts w:ascii="Zar" w:hAnsi="Zar"/>
          <w:rtl/>
        </w:rPr>
        <w:t xml:space="preserve"> کردن صفحات</w:t>
      </w:r>
      <w:r w:rsidRPr="00E17CCB">
        <w:rPr>
          <w:rFonts w:ascii="Zar" w:hAnsi="Zar"/>
        </w:rPr>
        <w:t>.</w:t>
      </w:r>
    </w:p>
    <w:p w14:paraId="51CA322D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سپانس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و</w:t>
      </w:r>
      <w:r w:rsidRPr="00E17CCB">
        <w:rPr>
          <w:rFonts w:ascii="Zar" w:hAnsi="Zar"/>
          <w:rtl/>
        </w:rPr>
        <w:t xml:space="preserve"> (برا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نما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ش</w:t>
      </w:r>
      <w:r w:rsidRPr="00E17CCB">
        <w:rPr>
          <w:rFonts w:ascii="Zar" w:hAnsi="Zar"/>
          <w:rtl/>
        </w:rPr>
        <w:t xml:space="preserve"> مناسب در موبا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ل</w:t>
      </w:r>
      <w:r w:rsidRPr="00E17CCB">
        <w:rPr>
          <w:rFonts w:ascii="Zar" w:hAnsi="Zar"/>
          <w:rtl/>
        </w:rPr>
        <w:t xml:space="preserve"> و دسکتاپ)</w:t>
      </w:r>
      <w:r w:rsidRPr="00E17CCB">
        <w:rPr>
          <w:rFonts w:ascii="Zar" w:hAnsi="Zar"/>
        </w:rPr>
        <w:t>.</w:t>
      </w:r>
    </w:p>
    <w:p w14:paraId="54F3DAFD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اطم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نان</w:t>
      </w:r>
      <w:r w:rsidRPr="00E17CCB">
        <w:rPr>
          <w:rFonts w:ascii="Zar" w:hAnsi="Zar"/>
          <w:rtl/>
        </w:rPr>
        <w:t xml:space="preserve"> از تجربه کاربر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 xml:space="preserve"> (UX) </w:t>
      </w:r>
      <w:r w:rsidRPr="00E17CCB">
        <w:rPr>
          <w:rFonts w:ascii="Zar" w:hAnsi="Zar"/>
          <w:rtl/>
        </w:rPr>
        <w:t>مناسب</w:t>
      </w:r>
      <w:r w:rsidRPr="00E17CCB">
        <w:rPr>
          <w:rFonts w:ascii="Zar" w:hAnsi="Zar"/>
        </w:rPr>
        <w:t>.</w:t>
      </w:r>
    </w:p>
    <w:p w14:paraId="2A24F24E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افزودن بخش‌ها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مرتبط با نظارت و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سلامت</w:t>
      </w:r>
      <w:r w:rsidRPr="00E17CCB">
        <w:rPr>
          <w:rFonts w:ascii="Zar" w:hAnsi="Zar"/>
        </w:rPr>
        <w:t>.</w:t>
      </w:r>
    </w:p>
    <w:p w14:paraId="66705E5E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4</w:t>
      </w:r>
      <w:r w:rsidRPr="00E17CCB">
        <w:rPr>
          <w:rFonts w:ascii="Zar" w:hAnsi="Zar"/>
        </w:rPr>
        <w:t xml:space="preserve">. </w:t>
      </w:r>
      <w:r w:rsidRPr="00E17CCB">
        <w:rPr>
          <w:rFonts w:ascii="Zar" w:hAnsi="Zar"/>
          <w:rtl/>
        </w:rPr>
        <w:t>توسعه</w:t>
      </w:r>
      <w:r w:rsidRPr="00E17CCB">
        <w:rPr>
          <w:rFonts w:ascii="Zar" w:hAnsi="Zar"/>
        </w:rPr>
        <w:t xml:space="preserve"> Backend (</w:t>
      </w:r>
      <w:r w:rsidRPr="00E17CCB">
        <w:rPr>
          <w:rFonts w:ascii="Zar" w:hAnsi="Zar"/>
          <w:rtl/>
        </w:rPr>
        <w:t>بک‌اند</w:t>
      </w:r>
      <w:r w:rsidRPr="00E17CCB">
        <w:rPr>
          <w:rFonts w:ascii="Zar" w:hAnsi="Zar"/>
        </w:rPr>
        <w:t>)</w:t>
      </w:r>
    </w:p>
    <w:p w14:paraId="7FE139A6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هدف: 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جاد</w:t>
      </w:r>
      <w:r w:rsidRPr="00E17CCB">
        <w:rPr>
          <w:rFonts w:ascii="Zar" w:hAnsi="Zar"/>
          <w:rtl/>
        </w:rPr>
        <w:t xml:space="preserve"> ساختار پا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گاه</w:t>
      </w:r>
      <w:r w:rsidRPr="00E17CCB">
        <w:rPr>
          <w:rFonts w:ascii="Zar" w:hAnsi="Zar"/>
          <w:rtl/>
        </w:rPr>
        <w:t xml:space="preserve"> داده، منطق برنامه و ارتباط با سرور</w:t>
      </w:r>
      <w:r w:rsidRPr="00E17CCB">
        <w:rPr>
          <w:rFonts w:ascii="Zar" w:hAnsi="Zar"/>
        </w:rPr>
        <w:t>.</w:t>
      </w:r>
    </w:p>
    <w:p w14:paraId="7E6D9F05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اقدامات</w:t>
      </w:r>
      <w:r w:rsidRPr="00E17CCB">
        <w:rPr>
          <w:rFonts w:ascii="Zar" w:hAnsi="Zar"/>
        </w:rPr>
        <w:t>:</w:t>
      </w:r>
    </w:p>
    <w:p w14:paraId="4E7A7DA0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انتخاب تکنولوژ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مناسب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بک‌اند</w:t>
      </w:r>
      <w:r w:rsidRPr="00E17CCB">
        <w:rPr>
          <w:rFonts w:ascii="Zar" w:hAnsi="Zar"/>
        </w:rPr>
        <w:t xml:space="preserve"> (</w:t>
      </w:r>
      <w:r w:rsidRPr="00E17CCB">
        <w:rPr>
          <w:rFonts w:ascii="Zar" w:hAnsi="Zar"/>
          <w:rtl/>
        </w:rPr>
        <w:t>مثل</w:t>
      </w:r>
      <w:r w:rsidRPr="00E17CCB">
        <w:rPr>
          <w:rFonts w:ascii="Zar" w:hAnsi="Zar"/>
        </w:rPr>
        <w:t xml:space="preserve"> PHP</w:t>
      </w:r>
      <w:r w:rsidRPr="00E17CCB">
        <w:rPr>
          <w:rFonts w:ascii="Zar" w:hAnsi="Zar"/>
          <w:rtl/>
        </w:rPr>
        <w:t xml:space="preserve">، </w:t>
      </w:r>
      <w:r w:rsidRPr="00E17CCB">
        <w:rPr>
          <w:rFonts w:ascii="Zar" w:hAnsi="Zar"/>
        </w:rPr>
        <w:t>Node.js</w:t>
      </w:r>
      <w:r w:rsidRPr="00E17CCB">
        <w:rPr>
          <w:rFonts w:ascii="Zar" w:hAnsi="Zar"/>
          <w:rtl/>
        </w:rPr>
        <w:t xml:space="preserve">، </w:t>
      </w:r>
      <w:r w:rsidRPr="00E17CCB">
        <w:rPr>
          <w:rFonts w:ascii="Zar" w:hAnsi="Zar"/>
        </w:rPr>
        <w:t xml:space="preserve">Python </w:t>
      </w:r>
      <w:r w:rsidRPr="00E17CCB">
        <w:rPr>
          <w:rFonts w:ascii="Zar" w:hAnsi="Zar"/>
          <w:rtl/>
        </w:rPr>
        <w:t>با فر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م‌ورک‌ها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 xml:space="preserve"> Django 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</w:t>
      </w:r>
      <w:r w:rsidRPr="00E17CCB">
        <w:rPr>
          <w:rFonts w:ascii="Zar" w:hAnsi="Zar"/>
        </w:rPr>
        <w:t xml:space="preserve"> Flask).</w:t>
      </w:r>
    </w:p>
    <w:p w14:paraId="4C3231E0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طراح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پا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گاه</w:t>
      </w:r>
      <w:r w:rsidRPr="00E17CCB">
        <w:rPr>
          <w:rFonts w:ascii="Zar" w:hAnsi="Zar"/>
          <w:rtl/>
        </w:rPr>
        <w:t xml:space="preserve"> داده</w:t>
      </w:r>
      <w:r w:rsidRPr="00E17CCB">
        <w:rPr>
          <w:rFonts w:ascii="Zar" w:hAnsi="Zar"/>
        </w:rPr>
        <w:t xml:space="preserve"> (MySQL</w:t>
      </w:r>
      <w:r w:rsidRPr="00E17CCB">
        <w:rPr>
          <w:rFonts w:ascii="Zar" w:hAnsi="Zar"/>
          <w:rtl/>
        </w:rPr>
        <w:t xml:space="preserve">، </w:t>
      </w:r>
      <w:r w:rsidRPr="00E17CCB">
        <w:rPr>
          <w:rFonts w:ascii="Zar" w:hAnsi="Zar"/>
        </w:rPr>
        <w:t xml:space="preserve">MongoDB 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</w:t>
      </w:r>
      <w:r w:rsidRPr="00E17CCB">
        <w:rPr>
          <w:rFonts w:ascii="Zar" w:hAnsi="Zar"/>
        </w:rPr>
        <w:t xml:space="preserve"> PostgreSQL) </w:t>
      </w:r>
      <w:r w:rsidRPr="00E17CCB">
        <w:rPr>
          <w:rFonts w:ascii="Zar" w:hAnsi="Zar"/>
          <w:rtl/>
        </w:rPr>
        <w:t>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ذخ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داده‌ها</w:t>
      </w:r>
      <w:r w:rsidRPr="00E17CCB">
        <w:rPr>
          <w:rFonts w:ascii="Zar" w:hAnsi="Zar"/>
        </w:rPr>
        <w:t>.</w:t>
      </w:r>
    </w:p>
    <w:p w14:paraId="3CB0348B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 xml:space="preserve"> API</w:t>
      </w:r>
      <w:r w:rsidRPr="00E17CCB">
        <w:rPr>
          <w:rFonts w:ascii="Zar" w:hAnsi="Zar"/>
          <w:rtl/>
        </w:rPr>
        <w:t>ها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برقرار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ارتباط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</w:t>
      </w:r>
      <w:r w:rsidRPr="00E17CCB">
        <w:rPr>
          <w:rFonts w:ascii="Zar" w:hAnsi="Zar"/>
          <w:rtl/>
        </w:rPr>
        <w:t xml:space="preserve"> فرانت‌اند و بک‌اند</w:t>
      </w:r>
      <w:r w:rsidRPr="00E17CCB">
        <w:rPr>
          <w:rFonts w:ascii="Zar" w:hAnsi="Zar"/>
        </w:rPr>
        <w:t>.</w:t>
      </w:r>
    </w:p>
    <w:p w14:paraId="4EDC8DFD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هوش مصنوع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تشخ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ص</w:t>
      </w:r>
      <w:r w:rsidRPr="00E17CCB">
        <w:rPr>
          <w:rFonts w:ascii="Zar" w:hAnsi="Zar"/>
          <w:rtl/>
        </w:rPr>
        <w:t xml:space="preserve"> و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ش‌ب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سلامت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مار</w:t>
      </w:r>
      <w:r w:rsidRPr="00E17CCB">
        <w:rPr>
          <w:rFonts w:ascii="Zar" w:hAnsi="Zar"/>
          <w:rtl/>
        </w:rPr>
        <w:t xml:space="preserve"> و مشاوره‌ها</w:t>
      </w:r>
      <w:r w:rsidRPr="00E17CCB">
        <w:rPr>
          <w:rFonts w:ascii="Zar" w:hAnsi="Zar"/>
        </w:rPr>
        <w:t>.</w:t>
      </w:r>
    </w:p>
    <w:p w14:paraId="7E400669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جاد</w:t>
      </w:r>
      <w:r w:rsidRPr="00E17CCB">
        <w:rPr>
          <w:rFonts w:ascii="Zar" w:hAnsi="Zar"/>
          <w:rtl/>
        </w:rPr>
        <w:t xml:space="preserve"> 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ستم</w:t>
      </w:r>
      <w:r w:rsidRPr="00E17CCB">
        <w:rPr>
          <w:rFonts w:ascii="Zar" w:hAnsi="Zar"/>
          <w:rtl/>
        </w:rPr>
        <w:t xml:space="preserve"> مد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کاربران (ثبت‌نام، ورود، مد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اطلاعات شخص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 خانوادگ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>)</w:t>
      </w:r>
      <w:r w:rsidRPr="00E17CCB">
        <w:rPr>
          <w:rFonts w:ascii="Zar" w:hAnsi="Zar"/>
        </w:rPr>
        <w:t>.</w:t>
      </w:r>
    </w:p>
    <w:p w14:paraId="7942F2BC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الگور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تم‌ها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مشاوره و نظارت بر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چکاپ‌ها</w:t>
      </w:r>
      <w:r w:rsidRPr="00E17CCB">
        <w:rPr>
          <w:rFonts w:ascii="Zar" w:hAnsi="Zar"/>
        </w:rPr>
        <w:t>.</w:t>
      </w:r>
    </w:p>
    <w:p w14:paraId="18671B99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5</w:t>
      </w:r>
      <w:r w:rsidRPr="00E17CCB">
        <w:rPr>
          <w:rFonts w:ascii="Zar" w:hAnsi="Zar"/>
        </w:rPr>
        <w:t xml:space="preserve">. </w:t>
      </w:r>
      <w:r w:rsidRPr="00E17CCB">
        <w:rPr>
          <w:rFonts w:ascii="Zar" w:hAnsi="Zar"/>
          <w:rtl/>
        </w:rPr>
        <w:t>تست و ارز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اب</w:t>
      </w:r>
      <w:r w:rsidRPr="00E17CCB">
        <w:rPr>
          <w:rFonts w:ascii="Zar" w:hAnsi="Zar" w:hint="cs"/>
          <w:rtl/>
        </w:rPr>
        <w:t>ی</w:t>
      </w:r>
    </w:p>
    <w:p w14:paraId="469A7574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هدف: اطم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نان</w:t>
      </w:r>
      <w:r w:rsidRPr="00E17CCB">
        <w:rPr>
          <w:rFonts w:ascii="Zar" w:hAnsi="Zar"/>
          <w:rtl/>
        </w:rPr>
        <w:t xml:space="preserve"> از عملکرد صح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ح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در شرا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ط</w:t>
      </w:r>
      <w:r w:rsidRPr="00E17CCB">
        <w:rPr>
          <w:rFonts w:ascii="Zar" w:hAnsi="Zar"/>
          <w:rtl/>
        </w:rPr>
        <w:t xml:space="preserve"> مختلف و بررس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تجربه کاربر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>.</w:t>
      </w:r>
    </w:p>
    <w:p w14:paraId="2E98B7D0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اقدامات</w:t>
      </w:r>
      <w:r w:rsidRPr="00E17CCB">
        <w:rPr>
          <w:rFonts w:ascii="Zar" w:hAnsi="Zar"/>
        </w:rPr>
        <w:t>:</w:t>
      </w:r>
    </w:p>
    <w:p w14:paraId="33D063C8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انجام تست‌ها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عملکرد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،</w:t>
      </w:r>
      <w:r w:rsidRPr="00E17CCB">
        <w:rPr>
          <w:rFonts w:ascii="Zar" w:hAnsi="Zar"/>
          <w:rtl/>
        </w:rPr>
        <w:t xml:space="preserve"> کاربر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 امن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>.</w:t>
      </w:r>
    </w:p>
    <w:p w14:paraId="5C90B27E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تست 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ستم</w:t>
      </w:r>
      <w:r w:rsidRPr="00E17CCB">
        <w:rPr>
          <w:rFonts w:ascii="Zar" w:hAnsi="Zar"/>
          <w:rtl/>
        </w:rPr>
        <w:t xml:space="preserve"> در مح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ط‌ها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مختلف (موبا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ل،</w:t>
      </w:r>
      <w:r w:rsidRPr="00E17CCB">
        <w:rPr>
          <w:rFonts w:ascii="Zar" w:hAnsi="Zar"/>
          <w:rtl/>
        </w:rPr>
        <w:t xml:space="preserve"> دسکتاپ)</w:t>
      </w:r>
      <w:r w:rsidRPr="00E17CCB">
        <w:rPr>
          <w:rFonts w:ascii="Zar" w:hAnsi="Zar"/>
        </w:rPr>
        <w:t>.</w:t>
      </w:r>
    </w:p>
    <w:p w14:paraId="361C6683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lastRenderedPageBreak/>
        <w:t xml:space="preserve">        </w:t>
      </w:r>
      <w:r w:rsidRPr="00E17CCB">
        <w:rPr>
          <w:rFonts w:ascii="Zar" w:hAnsi="Zar"/>
          <w:rtl/>
        </w:rPr>
        <w:t>شب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وضع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مختلف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ماران</w:t>
      </w:r>
      <w:r w:rsidRPr="00E17CCB">
        <w:rPr>
          <w:rFonts w:ascii="Zar" w:hAnsi="Zar"/>
          <w:rtl/>
        </w:rPr>
        <w:t xml:space="preserve"> و بررس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پاسخ‌ها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هوش مصنوع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>.</w:t>
      </w:r>
    </w:p>
    <w:p w14:paraId="7A958827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اطم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نان</w:t>
      </w:r>
      <w:r w:rsidRPr="00E17CCB">
        <w:rPr>
          <w:rFonts w:ascii="Zar" w:hAnsi="Zar"/>
          <w:rtl/>
        </w:rPr>
        <w:t xml:space="preserve"> از صحت داده‌ها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واردشده توسط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ماران</w:t>
      </w:r>
      <w:r w:rsidRPr="00E17CCB">
        <w:rPr>
          <w:rFonts w:ascii="Zar" w:hAnsi="Zar"/>
          <w:rtl/>
        </w:rPr>
        <w:t xml:space="preserve"> و پزشکان</w:t>
      </w:r>
      <w:r w:rsidRPr="00E17CCB">
        <w:rPr>
          <w:rFonts w:ascii="Zar" w:hAnsi="Zar"/>
        </w:rPr>
        <w:t>.</w:t>
      </w:r>
    </w:p>
    <w:p w14:paraId="559534D5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</w:p>
    <w:p w14:paraId="5818A22C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6</w:t>
      </w:r>
      <w:r w:rsidRPr="00E17CCB">
        <w:rPr>
          <w:rFonts w:ascii="Zar" w:hAnsi="Zar"/>
        </w:rPr>
        <w:t xml:space="preserve">. </w:t>
      </w:r>
      <w:r w:rsidRPr="00E17CCB">
        <w:rPr>
          <w:rFonts w:ascii="Zar" w:hAnsi="Zar"/>
          <w:rtl/>
        </w:rPr>
        <w:t>آماده‌ساز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نسخه اول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</w:rPr>
        <w:t xml:space="preserve"> (MVP)</w:t>
      </w:r>
    </w:p>
    <w:p w14:paraId="4412672C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هدف: راه‌انداز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نسخه اول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آزما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ش</w:t>
      </w:r>
      <w:r w:rsidRPr="00E17CCB">
        <w:rPr>
          <w:rFonts w:ascii="Zar" w:hAnsi="Zar"/>
          <w:rtl/>
        </w:rPr>
        <w:t xml:space="preserve"> و بازخورد</w:t>
      </w:r>
      <w:r w:rsidRPr="00E17CCB">
        <w:rPr>
          <w:rFonts w:ascii="Zar" w:hAnsi="Zar"/>
        </w:rPr>
        <w:t>.</w:t>
      </w:r>
    </w:p>
    <w:p w14:paraId="110CE020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اقدامات</w:t>
      </w:r>
      <w:r w:rsidRPr="00E17CCB">
        <w:rPr>
          <w:rFonts w:ascii="Zar" w:hAnsi="Zar"/>
        </w:rPr>
        <w:t>:</w:t>
      </w:r>
    </w:p>
    <w:p w14:paraId="35FED6A3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راه‌انداز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نسخه اول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بر رو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سرور</w:t>
      </w:r>
      <w:r w:rsidRPr="00E17CCB">
        <w:rPr>
          <w:rFonts w:ascii="Zar" w:hAnsi="Zar"/>
        </w:rPr>
        <w:t>.</w:t>
      </w:r>
    </w:p>
    <w:p w14:paraId="0C7CE8BC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تست کاربر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از نظر رابط، کارکرد و 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ژگ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اصل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>.</w:t>
      </w:r>
    </w:p>
    <w:p w14:paraId="2EF92CA5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جمع‌آور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بازخورد از کاربران (ب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ماران،</w:t>
      </w:r>
      <w:r w:rsidRPr="00E17CCB">
        <w:rPr>
          <w:rFonts w:ascii="Zar" w:hAnsi="Zar"/>
          <w:rtl/>
        </w:rPr>
        <w:t xml:space="preserve"> پزشکان، مد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ران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>)</w:t>
      </w:r>
      <w:r w:rsidRPr="00E17CCB">
        <w:rPr>
          <w:rFonts w:ascii="Zar" w:hAnsi="Zar"/>
        </w:rPr>
        <w:t>.</w:t>
      </w:r>
    </w:p>
    <w:p w14:paraId="28328032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اصلاحات نها</w:t>
      </w:r>
      <w:r w:rsidRPr="00E17CCB">
        <w:rPr>
          <w:rFonts w:ascii="Zar" w:hAnsi="Zar" w:hint="cs"/>
          <w:rtl/>
        </w:rPr>
        <w:t>یی</w:t>
      </w:r>
      <w:r w:rsidRPr="00E17CCB">
        <w:rPr>
          <w:rFonts w:ascii="Zar" w:hAnsi="Zar"/>
          <w:rtl/>
        </w:rPr>
        <w:t xml:space="preserve"> بر اساس بازخوردها</w:t>
      </w:r>
      <w:r w:rsidRPr="00E17CCB">
        <w:rPr>
          <w:rFonts w:ascii="Zar" w:hAnsi="Zar"/>
        </w:rPr>
        <w:t>.</w:t>
      </w:r>
    </w:p>
    <w:p w14:paraId="346CD83B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7</w:t>
      </w:r>
      <w:r w:rsidRPr="00E17CCB">
        <w:rPr>
          <w:rFonts w:ascii="Zar" w:hAnsi="Zar"/>
        </w:rPr>
        <w:t xml:space="preserve">. </w:t>
      </w:r>
      <w:r w:rsidRPr="00E17CCB">
        <w:rPr>
          <w:rFonts w:ascii="Zar" w:hAnsi="Zar"/>
          <w:rtl/>
        </w:rPr>
        <w:t>نگهدار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 بهبود مستمر</w:t>
      </w:r>
    </w:p>
    <w:p w14:paraId="4EB00FA6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هدف: ادامه بهبود و گسترش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بعد از ارائه نسخه اول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</w:rPr>
        <w:t>.</w:t>
      </w:r>
    </w:p>
    <w:p w14:paraId="53552055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</w:t>
      </w:r>
      <w:r w:rsidRPr="00E17CCB">
        <w:rPr>
          <w:rFonts w:ascii="Zar" w:hAnsi="Zar"/>
          <w:rtl/>
        </w:rPr>
        <w:t>اقدامات</w:t>
      </w:r>
      <w:r w:rsidRPr="00E17CCB">
        <w:rPr>
          <w:rFonts w:ascii="Zar" w:hAnsi="Zar"/>
        </w:rPr>
        <w:t>:</w:t>
      </w:r>
    </w:p>
    <w:p w14:paraId="03C62C3B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در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افت</w:t>
      </w:r>
      <w:r w:rsidRPr="00E17CCB">
        <w:rPr>
          <w:rFonts w:ascii="Zar" w:hAnsi="Zar"/>
          <w:rtl/>
        </w:rPr>
        <w:t xml:space="preserve"> بازخورد مستمر از کاربران</w:t>
      </w:r>
      <w:r w:rsidRPr="00E17CCB">
        <w:rPr>
          <w:rFonts w:ascii="Zar" w:hAnsi="Zar"/>
        </w:rPr>
        <w:t>.</w:t>
      </w:r>
    </w:p>
    <w:p w14:paraId="649B949F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پ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به‌روزرسان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ها</w:t>
      </w:r>
      <w:r w:rsidRPr="00E17CCB">
        <w:rPr>
          <w:rFonts w:ascii="Zar" w:hAnsi="Zar"/>
          <w:rtl/>
        </w:rPr>
        <w:t xml:space="preserve"> و و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ژگ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جد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د</w:t>
      </w:r>
      <w:r w:rsidRPr="00E17CCB">
        <w:rPr>
          <w:rFonts w:ascii="Zar" w:hAnsi="Zar"/>
          <w:rtl/>
        </w:rPr>
        <w:t xml:space="preserve"> بر اساس 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ازها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کاربران</w:t>
      </w:r>
      <w:r w:rsidRPr="00E17CCB">
        <w:rPr>
          <w:rFonts w:ascii="Zar" w:hAnsi="Zar"/>
        </w:rPr>
        <w:t>.</w:t>
      </w:r>
    </w:p>
    <w:p w14:paraId="3FA172A6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</w:rPr>
        <w:t xml:space="preserve">        </w:t>
      </w:r>
      <w:r w:rsidRPr="00E17CCB">
        <w:rPr>
          <w:rFonts w:ascii="Zar" w:hAnsi="Zar"/>
          <w:rtl/>
        </w:rPr>
        <w:t>بررس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داده‌ها و شناسا</w:t>
      </w:r>
      <w:r w:rsidRPr="00E17CCB">
        <w:rPr>
          <w:rFonts w:ascii="Zar" w:hAnsi="Zar" w:hint="cs"/>
          <w:rtl/>
        </w:rPr>
        <w:t>یی</w:t>
      </w:r>
      <w:r w:rsidRPr="00E17CCB">
        <w:rPr>
          <w:rFonts w:ascii="Zar" w:hAnsi="Zar"/>
          <w:rtl/>
        </w:rPr>
        <w:t xml:space="preserve"> نقاط ضعف 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</w:t>
      </w:r>
      <w:r w:rsidRPr="00E17CCB">
        <w:rPr>
          <w:rFonts w:ascii="Zar" w:hAnsi="Zar"/>
          <w:rtl/>
        </w:rPr>
        <w:t xml:space="preserve"> 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از</w:t>
      </w:r>
      <w:r w:rsidRPr="00E17CCB">
        <w:rPr>
          <w:rFonts w:ascii="Zar" w:hAnsi="Zar"/>
          <w:rtl/>
        </w:rPr>
        <w:t xml:space="preserve"> به به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</w:rPr>
        <w:t>.</w:t>
      </w:r>
    </w:p>
    <w:p w14:paraId="2FB830CF" w14:textId="77777777" w:rsidR="00AE40B2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 xml:space="preserve">        بهبود قابل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هوش مصنوع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بر اساس داده‌ها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جمع‌آور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شده</w:t>
      </w:r>
      <w:r w:rsidRPr="00E17CCB">
        <w:rPr>
          <w:rFonts w:ascii="Zar" w:hAnsi="Zar"/>
          <w:rtl/>
        </w:rPr>
        <w:t>.</w:t>
      </w:r>
    </w:p>
    <w:p w14:paraId="48353B42" w14:textId="77777777" w:rsidR="00AE40B2" w:rsidRDefault="00AE40B2" w:rsidP="00CB6F38">
      <w:pPr>
        <w:bidi/>
        <w:ind w:left="360"/>
        <w:jc w:val="both"/>
        <w:rPr>
          <w:rFonts w:ascii="Zar" w:hAnsi="Zar"/>
          <w:rtl/>
        </w:rPr>
      </w:pPr>
      <w:r>
        <w:rPr>
          <w:rFonts w:ascii="Zar" w:hAnsi="Zar" w:hint="cs"/>
          <w:rtl/>
        </w:rPr>
        <w:t xml:space="preserve"> فلوچارت کلی :</w:t>
      </w:r>
    </w:p>
    <w:p w14:paraId="3D2F2672" w14:textId="77777777" w:rsidR="00AE40B2" w:rsidRPr="00E17CCB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E17CCB">
        <w:rPr>
          <w:rFonts w:ascii="Zar" w:hAnsi="Zar"/>
          <w:rtl/>
        </w:rPr>
        <w:t>تحل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ل</w:t>
      </w:r>
      <w:r w:rsidRPr="00E17CCB">
        <w:rPr>
          <w:rFonts w:ascii="Zar" w:hAnsi="Zar"/>
          <w:rtl/>
        </w:rPr>
        <w:t xml:space="preserve"> 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ازمند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ها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Arial" w:hAnsi="Arial" w:cs="Arial" w:hint="cs"/>
          <w:rtl/>
        </w:rPr>
        <w:t>→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Zar" w:hAnsi="Zar" w:hint="cs"/>
          <w:rtl/>
        </w:rPr>
        <w:t>طراحی</w:t>
      </w:r>
      <w:r w:rsidRPr="00E17CCB">
        <w:rPr>
          <w:rFonts w:ascii="Zar" w:hAnsi="Zar"/>
          <w:rtl/>
        </w:rPr>
        <w:t xml:space="preserve"> سا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ت</w:t>
      </w:r>
      <w:r w:rsidRPr="00E17CCB">
        <w:rPr>
          <w:rFonts w:ascii="Zar" w:hAnsi="Zar"/>
          <w:rtl/>
        </w:rPr>
        <w:t xml:space="preserve"> و صفحه‌ها </w:t>
      </w:r>
      <w:r w:rsidRPr="00E17CCB">
        <w:rPr>
          <w:rFonts w:ascii="Arial" w:hAnsi="Arial" w:cs="Arial" w:hint="cs"/>
          <w:rtl/>
        </w:rPr>
        <w:t>→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Zar" w:hAnsi="Zar" w:hint="cs"/>
          <w:rtl/>
        </w:rPr>
        <w:t>توسعه</w:t>
      </w:r>
      <w:r w:rsidRPr="00E17CCB">
        <w:rPr>
          <w:rFonts w:ascii="Zar" w:hAnsi="Zar"/>
        </w:rPr>
        <w:t xml:space="preserve"> Frontend </w:t>
      </w:r>
      <w:r w:rsidRPr="00E17CCB">
        <w:rPr>
          <w:rFonts w:ascii="Times New Roman" w:hAnsi="Times New Roman" w:cs="Times New Roman"/>
        </w:rPr>
        <w:t>→</w:t>
      </w:r>
      <w:r w:rsidRPr="00E17CCB">
        <w:rPr>
          <w:rFonts w:ascii="Zar" w:hAnsi="Zar"/>
        </w:rPr>
        <w:t xml:space="preserve"> </w:t>
      </w:r>
      <w:r w:rsidRPr="00E17CCB">
        <w:rPr>
          <w:rFonts w:ascii="Zar" w:hAnsi="Zar"/>
          <w:rtl/>
        </w:rPr>
        <w:t>توسعه</w:t>
      </w:r>
      <w:r w:rsidRPr="00E17CCB">
        <w:rPr>
          <w:rFonts w:ascii="Zar" w:hAnsi="Zar"/>
        </w:rPr>
        <w:t xml:space="preserve"> Backend </w:t>
      </w:r>
      <w:r w:rsidRPr="00E17CCB">
        <w:rPr>
          <w:rFonts w:ascii="Times New Roman" w:hAnsi="Times New Roman" w:cs="Times New Roman"/>
        </w:rPr>
        <w:t>→</w:t>
      </w:r>
    </w:p>
    <w:p w14:paraId="54E2CA97" w14:textId="77777777" w:rsidR="000F5911" w:rsidRPr="009968D3" w:rsidRDefault="00AE40B2" w:rsidP="00CB6F38">
      <w:pPr>
        <w:bidi/>
        <w:jc w:val="both"/>
        <w:rPr>
          <w:rFonts w:ascii="Zar" w:hAnsi="Zar"/>
        </w:rPr>
      </w:pPr>
      <w:r w:rsidRPr="00E17CCB">
        <w:rPr>
          <w:rFonts w:ascii="Zar" w:hAnsi="Zar"/>
          <w:rtl/>
        </w:rPr>
        <w:t xml:space="preserve">   تست و ارز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Arial" w:hAnsi="Arial" w:cs="Arial" w:hint="cs"/>
          <w:rtl/>
        </w:rPr>
        <w:t>→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Zar" w:hAnsi="Zar" w:hint="cs"/>
          <w:rtl/>
        </w:rPr>
        <w:t>پی</w:t>
      </w:r>
      <w:r w:rsidRPr="00E17CCB">
        <w:rPr>
          <w:rFonts w:ascii="Zar" w:hAnsi="Zar" w:hint="eastAsia"/>
          <w:rtl/>
        </w:rPr>
        <w:t>اده‌ساز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نسخه </w:t>
      </w:r>
      <w:r w:rsidRPr="00E17CCB">
        <w:rPr>
          <w:rFonts w:ascii="Zar" w:hAnsi="Zar"/>
        </w:rPr>
        <w:t>MVP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Arial" w:hAnsi="Arial" w:cs="Arial" w:hint="cs"/>
          <w:rtl/>
        </w:rPr>
        <w:t>→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Zar" w:hAnsi="Zar" w:hint="cs"/>
          <w:rtl/>
        </w:rPr>
        <w:t>جمع‌آوری</w:t>
      </w:r>
      <w:r w:rsidRPr="00E17CCB">
        <w:rPr>
          <w:rFonts w:ascii="Zar" w:hAnsi="Zar"/>
          <w:rtl/>
        </w:rPr>
        <w:t xml:space="preserve"> بازخورد </w:t>
      </w:r>
      <w:r w:rsidRPr="00E17CCB">
        <w:rPr>
          <w:rFonts w:ascii="Arial" w:hAnsi="Arial" w:cs="Arial" w:hint="cs"/>
          <w:rtl/>
        </w:rPr>
        <w:t>→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Zar" w:hAnsi="Zar" w:hint="cs"/>
          <w:rtl/>
        </w:rPr>
        <w:t>نگهداری</w:t>
      </w:r>
      <w:r w:rsidRPr="00E17CCB">
        <w:rPr>
          <w:rFonts w:ascii="Zar" w:hAnsi="Zar"/>
          <w:rtl/>
        </w:rPr>
        <w:t xml:space="preserve"> و بهبو</w:t>
      </w:r>
      <w:r>
        <w:rPr>
          <w:rFonts w:ascii="Zar" w:hAnsi="Zar" w:hint="cs"/>
          <w:rtl/>
        </w:rPr>
        <w:t>د</w:t>
      </w:r>
    </w:p>
    <w:p w14:paraId="1B82E145" w14:textId="77777777" w:rsidR="00B74CF3" w:rsidRDefault="00B74CF3" w:rsidP="00CB6F38">
      <w:pPr>
        <w:bidi/>
        <w:ind w:left="360"/>
        <w:jc w:val="both"/>
        <w:rPr>
          <w:rFonts w:ascii="Zar" w:hAnsi="Zar"/>
          <w:b/>
          <w:bCs/>
          <w:rtl/>
        </w:rPr>
      </w:pPr>
      <w:r w:rsidRPr="000F5911">
        <w:rPr>
          <w:rFonts w:ascii="Zar" w:hAnsi="Zar"/>
          <w:b/>
          <w:bCs/>
          <w:rtl/>
        </w:rPr>
        <w:lastRenderedPageBreak/>
        <w:t>واكنش هاي شيميايي یا فرایندهای بیولوژِیک و مراحل خالص سازی</w:t>
      </w:r>
      <w:r w:rsidRPr="000F5911">
        <w:rPr>
          <w:rFonts w:ascii="Zar" w:hAnsi="Zar"/>
          <w:b/>
          <w:bCs/>
        </w:rPr>
        <w:t xml:space="preserve"> </w:t>
      </w:r>
      <w:r w:rsidRPr="000F5911">
        <w:rPr>
          <w:rFonts w:ascii="Zar" w:hAnsi="Zar" w:hint="cs"/>
          <w:b/>
          <w:bCs/>
          <w:rtl/>
        </w:rPr>
        <w:t xml:space="preserve">:  </w:t>
      </w:r>
      <w:r w:rsidRPr="000F5911">
        <w:rPr>
          <w:rFonts w:ascii="Zar" w:hAnsi="Zar"/>
          <w:b/>
          <w:bCs/>
          <w:rtl/>
        </w:rPr>
        <w:t>واکنش‌ها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/>
          <w:b/>
          <w:bCs/>
          <w:rtl/>
        </w:rPr>
        <w:t xml:space="preserve"> ش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 w:hint="eastAsia"/>
          <w:b/>
          <w:bCs/>
          <w:rtl/>
        </w:rPr>
        <w:t>م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 w:hint="eastAsia"/>
          <w:b/>
          <w:bCs/>
          <w:rtl/>
        </w:rPr>
        <w:t>ا</w:t>
      </w:r>
      <w:r w:rsidRPr="000F5911">
        <w:rPr>
          <w:rFonts w:ascii="Zar" w:hAnsi="Zar" w:hint="cs"/>
          <w:b/>
          <w:bCs/>
          <w:rtl/>
        </w:rPr>
        <w:t>یی</w:t>
      </w:r>
      <w:r w:rsidRPr="000F5911">
        <w:rPr>
          <w:rFonts w:ascii="Zar" w:hAnsi="Zar"/>
          <w:b/>
          <w:bCs/>
          <w:rtl/>
        </w:rPr>
        <w:t xml:space="preserve"> 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 w:hint="eastAsia"/>
          <w:b/>
          <w:bCs/>
          <w:rtl/>
        </w:rPr>
        <w:t>ا</w:t>
      </w:r>
      <w:r w:rsidRPr="000F5911">
        <w:rPr>
          <w:rFonts w:ascii="Zar" w:hAnsi="Zar"/>
          <w:b/>
          <w:bCs/>
          <w:rtl/>
        </w:rPr>
        <w:t xml:space="preserve"> فرآ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 w:hint="eastAsia"/>
          <w:b/>
          <w:bCs/>
          <w:rtl/>
        </w:rPr>
        <w:t>ندها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/>
          <w:b/>
          <w:bCs/>
          <w:rtl/>
        </w:rPr>
        <w:t xml:space="preserve"> ب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 w:hint="eastAsia"/>
          <w:b/>
          <w:bCs/>
          <w:rtl/>
        </w:rPr>
        <w:t>ولوژ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 w:hint="eastAsia"/>
          <w:b/>
          <w:bCs/>
          <w:rtl/>
        </w:rPr>
        <w:t>ک</w:t>
      </w:r>
      <w:r w:rsidRPr="000F5911">
        <w:rPr>
          <w:rFonts w:ascii="Zar" w:hAnsi="Zar" w:hint="cs"/>
          <w:b/>
          <w:bCs/>
          <w:rtl/>
        </w:rPr>
        <w:t>ی</w:t>
      </w:r>
      <w:r w:rsidRPr="000F5911">
        <w:rPr>
          <w:rFonts w:ascii="Zar" w:hAnsi="Zar"/>
          <w:b/>
          <w:bCs/>
        </w:rPr>
        <w:t>:</w:t>
      </w:r>
    </w:p>
    <w:p w14:paraId="0708C273" w14:textId="77777777" w:rsidR="00AE40B2" w:rsidRPr="006D6997" w:rsidRDefault="00AE40B2" w:rsidP="00CB6F38">
      <w:pPr>
        <w:bidi/>
        <w:ind w:left="1080"/>
        <w:jc w:val="both"/>
        <w:rPr>
          <w:rFonts w:ascii="Zar" w:hAnsi="Zar"/>
        </w:rPr>
      </w:pPr>
      <w:r w:rsidRPr="00E17CCB">
        <w:rPr>
          <w:rFonts w:ascii="Zar" w:hAnsi="Zar"/>
          <w:rtl/>
        </w:rPr>
        <w:t xml:space="preserve">در </w:t>
      </w:r>
      <w:r>
        <w:rPr>
          <w:rFonts w:ascii="Zar" w:hAnsi="Zar" w:hint="cs"/>
          <w:rtl/>
        </w:rPr>
        <w:t xml:space="preserve">این پروژه </w:t>
      </w:r>
      <w:r w:rsidRPr="00E17CCB">
        <w:rPr>
          <w:rFonts w:ascii="Zar" w:hAnsi="Zar"/>
          <w:rtl/>
        </w:rPr>
        <w:t xml:space="preserve"> به طور مستق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</w:t>
      </w:r>
      <w:r w:rsidRPr="00E17CCB">
        <w:rPr>
          <w:rFonts w:ascii="Zar" w:hAnsi="Zar"/>
          <w:rtl/>
        </w:rPr>
        <w:t xml:space="preserve"> وارد فرآ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ندها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ش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م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</w:t>
      </w:r>
      <w:r w:rsidRPr="00E17CCB">
        <w:rPr>
          <w:rFonts w:ascii="Zar" w:hAnsi="Zar" w:hint="cs"/>
          <w:rtl/>
        </w:rPr>
        <w:t>یی</w:t>
      </w:r>
      <w:r w:rsidRPr="00E17CCB">
        <w:rPr>
          <w:rFonts w:ascii="Zar" w:hAnsi="Zar"/>
          <w:rtl/>
        </w:rPr>
        <w:t xml:space="preserve"> 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</w:t>
      </w:r>
      <w:r w:rsidRPr="00E17CCB">
        <w:rPr>
          <w:rFonts w:ascii="Zar" w:hAnsi="Zar"/>
          <w:rtl/>
        </w:rPr>
        <w:t xml:space="preserve">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ولوژ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ک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نشده‌ا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د،</w:t>
      </w:r>
      <w:r w:rsidRPr="00E17CCB">
        <w:rPr>
          <w:rFonts w:ascii="Zar" w:hAnsi="Zar"/>
          <w:rtl/>
        </w:rPr>
        <w:t xml:space="preserve"> اما م</w:t>
      </w:r>
      <w:r w:rsidRPr="00E17CCB">
        <w:rPr>
          <w:rFonts w:ascii="Zar" w:hAnsi="Zar" w:hint="cs"/>
          <w:rtl/>
        </w:rPr>
        <w:t>ی‌</w:t>
      </w:r>
      <w:r w:rsidRPr="00E17CCB">
        <w:rPr>
          <w:rFonts w:ascii="Zar" w:hAnsi="Zar" w:hint="eastAsia"/>
          <w:rtl/>
        </w:rPr>
        <w:t>توان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د</w:t>
      </w:r>
      <w:r w:rsidRPr="00E17CCB">
        <w:rPr>
          <w:rFonts w:ascii="Zar" w:hAnsi="Zar"/>
          <w:rtl/>
        </w:rPr>
        <w:t xml:space="preserve"> از داده‌ها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پزشک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ولوژ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ک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(مانند آزما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شات</w:t>
      </w:r>
      <w:r w:rsidRPr="00E17CCB">
        <w:rPr>
          <w:rFonts w:ascii="Zar" w:hAnsi="Zar"/>
          <w:rtl/>
        </w:rPr>
        <w:t xml:space="preserve"> خون، سطح دارو، و د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گر</w:t>
      </w:r>
      <w:r w:rsidRPr="00E17CCB">
        <w:rPr>
          <w:rFonts w:ascii="Zar" w:hAnsi="Zar"/>
          <w:rtl/>
        </w:rPr>
        <w:t xml:space="preserve"> پارامترها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ولوژ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ک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>) برا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نظارت و مشاوره استفاده کن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د</w:t>
      </w:r>
      <w:r w:rsidRPr="00E17CCB">
        <w:rPr>
          <w:rFonts w:ascii="Zar" w:hAnsi="Zar"/>
          <w:rtl/>
        </w:rPr>
        <w:t xml:space="preserve"> که شب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  <w:rtl/>
        </w:rPr>
        <w:t xml:space="preserve"> به فرآ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ندها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ب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ولوژ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ک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هستند. 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</w:t>
      </w:r>
      <w:r w:rsidRPr="00E17CCB">
        <w:rPr>
          <w:rFonts w:ascii="Zar" w:hAnsi="Zar"/>
          <w:rtl/>
        </w:rPr>
        <w:t xml:space="preserve"> داد</w:t>
      </w:r>
      <w:r w:rsidRPr="00E17CCB">
        <w:rPr>
          <w:rFonts w:ascii="Zar" w:hAnsi="Zar" w:hint="eastAsia"/>
          <w:rtl/>
        </w:rPr>
        <w:t>ه‌ها</w:t>
      </w:r>
      <w:r w:rsidRPr="00E17CCB">
        <w:rPr>
          <w:rFonts w:ascii="Zar" w:hAnsi="Zar"/>
          <w:rtl/>
        </w:rPr>
        <w:t xml:space="preserve"> با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د</w:t>
      </w:r>
      <w:r w:rsidRPr="00E17CCB">
        <w:rPr>
          <w:rFonts w:ascii="Zar" w:hAnsi="Zar"/>
          <w:rtl/>
        </w:rPr>
        <w:t xml:space="preserve"> پردازش شوند و ممکن است در آ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نده</w:t>
      </w:r>
      <w:r w:rsidRPr="00E17CCB">
        <w:rPr>
          <w:rFonts w:ascii="Zar" w:hAnsi="Zar"/>
          <w:rtl/>
        </w:rPr>
        <w:t xml:space="preserve"> ن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از</w:t>
      </w:r>
      <w:r w:rsidRPr="00E17CCB">
        <w:rPr>
          <w:rFonts w:ascii="Zar" w:hAnsi="Zar"/>
          <w:rtl/>
        </w:rPr>
        <w:t xml:space="preserve"> به خالص‌ساز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/>
          <w:rtl/>
        </w:rPr>
        <w:t xml:space="preserve"> و تجز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ه</w:t>
      </w:r>
      <w:r w:rsidRPr="00E17CCB">
        <w:rPr>
          <w:rFonts w:ascii="Zar" w:hAnsi="Zar"/>
          <w:rtl/>
        </w:rPr>
        <w:t xml:space="preserve"> و تحل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ل</w:t>
      </w:r>
      <w:r w:rsidRPr="00E17CCB">
        <w:rPr>
          <w:rFonts w:ascii="Zar" w:hAnsi="Zar"/>
          <w:rtl/>
        </w:rPr>
        <w:t xml:space="preserve"> دق</w:t>
      </w:r>
      <w:r w:rsidRPr="00E17CCB">
        <w:rPr>
          <w:rFonts w:ascii="Zar" w:hAnsi="Zar" w:hint="cs"/>
          <w:rtl/>
        </w:rPr>
        <w:t>ی</w:t>
      </w:r>
      <w:r w:rsidRPr="00E17CCB">
        <w:rPr>
          <w:rFonts w:ascii="Zar" w:hAnsi="Zar" w:hint="eastAsia"/>
          <w:rtl/>
        </w:rPr>
        <w:t>ق‌تر</w:t>
      </w:r>
      <w:r w:rsidRPr="00E17CCB">
        <w:rPr>
          <w:rFonts w:ascii="Zar" w:hAnsi="Zar"/>
          <w:rtl/>
        </w:rPr>
        <w:t xml:space="preserve"> داشته باشند.</w:t>
      </w:r>
    </w:p>
    <w:p w14:paraId="761879F6" w14:textId="77777777" w:rsidR="00AE40B2" w:rsidRPr="000F5911" w:rsidRDefault="00AE40B2" w:rsidP="00CB6F38">
      <w:pPr>
        <w:bidi/>
        <w:ind w:left="360"/>
        <w:jc w:val="both"/>
        <w:rPr>
          <w:rFonts w:ascii="Zar" w:hAnsi="Zar"/>
          <w:b/>
          <w:bCs/>
          <w:rtl/>
        </w:rPr>
      </w:pPr>
    </w:p>
    <w:p w14:paraId="240BB773" w14:textId="77777777" w:rsidR="000F5911" w:rsidRDefault="000F5911" w:rsidP="00CB6F38">
      <w:pPr>
        <w:bidi/>
        <w:ind w:left="360"/>
        <w:jc w:val="both"/>
        <w:rPr>
          <w:rFonts w:ascii="Zar" w:hAnsi="Zar"/>
          <w:b/>
          <w:bCs/>
          <w:rtl/>
        </w:rPr>
      </w:pPr>
      <w:r w:rsidRPr="000F5911">
        <w:rPr>
          <w:rFonts w:ascii="Zar" w:hAnsi="Zar"/>
          <w:b/>
          <w:bCs/>
          <w:rtl/>
        </w:rPr>
        <w:t>آنالیزهای کمی، کیفی و تست های تایید ماهیت محصول داروئی و روش‌های معتبر سازی</w:t>
      </w:r>
      <w:r w:rsidRPr="000F5911">
        <w:rPr>
          <w:rFonts w:ascii="Zar" w:hAnsi="Zar" w:hint="cs"/>
          <w:b/>
          <w:bCs/>
          <w:rtl/>
        </w:rPr>
        <w:t>:</w:t>
      </w:r>
    </w:p>
    <w:p w14:paraId="70896B99" w14:textId="77777777" w:rsidR="005A28E3" w:rsidRDefault="005A28E3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سا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ت،</w:t>
      </w:r>
      <w:r w:rsidRPr="00D161A8">
        <w:rPr>
          <w:rFonts w:ascii="Zar" w:hAnsi="Zar"/>
          <w:rtl/>
        </w:rPr>
        <w:t xml:space="preserve"> تست‌ها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تا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ماه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محصول به‌طور عمده به تا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داده‌ها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افت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و ارز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عملکرد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هوش مصنوع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مربوط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شود</w:t>
      </w:r>
      <w:r w:rsidRPr="00D161A8">
        <w:rPr>
          <w:rFonts w:ascii="Zar" w:hAnsi="Zar"/>
          <w:rtl/>
        </w:rPr>
        <w:t>. از طرف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آنال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زها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کم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 جهت ارز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وضع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سلامت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</w:t>
      </w:r>
      <w:r w:rsidRPr="00D161A8">
        <w:rPr>
          <w:rFonts w:ascii="Zar" w:hAnsi="Zar"/>
          <w:rtl/>
        </w:rPr>
        <w:t xml:space="preserve"> و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روند درمان و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ش‌ب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مشکلات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eastAsia"/>
          <w:rtl/>
        </w:rPr>
        <w:t>ه‌کار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روند</w:t>
      </w:r>
      <w:r w:rsidRPr="00D161A8">
        <w:rPr>
          <w:rFonts w:ascii="Zar" w:hAnsi="Zar"/>
          <w:rtl/>
        </w:rPr>
        <w:t>. تمام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فرآ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ندها</w:t>
      </w:r>
      <w:r w:rsidRPr="00D161A8">
        <w:rPr>
          <w:rFonts w:ascii="Zar" w:hAnsi="Zar"/>
          <w:rtl/>
        </w:rPr>
        <w:t xml:space="preserve"> با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به‌طور مستمر معتبرساز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شوند تا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</w:t>
      </w:r>
      <w:r w:rsidRPr="00D161A8">
        <w:rPr>
          <w:rFonts w:ascii="Zar" w:hAnsi="Zar"/>
          <w:rtl/>
        </w:rPr>
        <w:t xml:space="preserve"> بتواند اطلاعات صح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ح</w:t>
      </w:r>
      <w:r w:rsidRPr="00D161A8">
        <w:rPr>
          <w:rFonts w:ascii="Zar" w:hAnsi="Zar"/>
          <w:rtl/>
        </w:rPr>
        <w:t xml:space="preserve"> و قابل اعتماد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را در اخت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ار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و پزشکان قرار دهد.</w:t>
      </w:r>
    </w:p>
    <w:p w14:paraId="62F1CEF5" w14:textId="77777777" w:rsidR="005A28E3" w:rsidRPr="000F5911" w:rsidRDefault="005A28E3" w:rsidP="00CB6F38">
      <w:pPr>
        <w:bidi/>
        <w:ind w:left="360"/>
        <w:jc w:val="both"/>
        <w:rPr>
          <w:rFonts w:ascii="Zar" w:hAnsi="Zar"/>
          <w:b/>
          <w:bCs/>
          <w:rtl/>
        </w:rPr>
      </w:pPr>
    </w:p>
    <w:p w14:paraId="719D68F0" w14:textId="77777777" w:rsidR="00564DB3" w:rsidRDefault="00B3402A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C424B9">
        <w:rPr>
          <w:rFonts w:hint="cs"/>
          <w:b/>
          <w:bCs/>
          <w:rtl/>
        </w:rPr>
        <w:t>محصول نهایی به چه شکل ارائه می</w:t>
      </w:r>
      <w:r w:rsidR="00051091" w:rsidRPr="00C424B9">
        <w:rPr>
          <w:b/>
          <w:bCs/>
          <w:rtl/>
        </w:rPr>
        <w:softHyphen/>
      </w:r>
      <w:r w:rsidRPr="00C424B9">
        <w:rPr>
          <w:rFonts w:hint="cs"/>
          <w:b/>
          <w:bCs/>
          <w:rtl/>
        </w:rPr>
        <w:t>شود و چه کاربردی دارد؟</w:t>
      </w:r>
    </w:p>
    <w:p w14:paraId="3ECFBA85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محصول نها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  <w:rtl/>
        </w:rPr>
        <w:t xml:space="preserve">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پروژه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است که به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سرطان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کمک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کند</w:t>
      </w:r>
      <w:r w:rsidRPr="00D161A8">
        <w:rPr>
          <w:rFonts w:ascii="Zar" w:hAnsi="Zar"/>
          <w:rtl/>
        </w:rPr>
        <w:t xml:space="preserve"> وضع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سلامت خود را از طر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ق</w:t>
      </w:r>
      <w:r w:rsidRPr="00D161A8">
        <w:rPr>
          <w:rFonts w:ascii="Zar" w:hAnsi="Zar"/>
          <w:rtl/>
        </w:rPr>
        <w:t xml:space="preserve"> چکاپ‌ها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دوره‌ا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نظارت هوش مصنوع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کنند.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علاوه بر ارز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وضع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سلامت، به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شنهادات</w:t>
      </w:r>
      <w:r w:rsidRPr="00D161A8">
        <w:rPr>
          <w:rFonts w:ascii="Zar" w:hAnsi="Zar"/>
          <w:rtl/>
        </w:rPr>
        <w:t xml:space="preserve"> دق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ق</w:t>
      </w:r>
      <w:r w:rsidRPr="00D161A8">
        <w:rPr>
          <w:rFonts w:ascii="Zar" w:hAnsi="Zar"/>
          <w:rtl/>
        </w:rPr>
        <w:t xml:space="preserve"> و به‌موقع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مراجعه به پزشک در صو</w:t>
      </w:r>
      <w:r w:rsidRPr="00D161A8">
        <w:rPr>
          <w:rFonts w:ascii="Zar" w:hAnsi="Zar" w:hint="eastAsia"/>
          <w:rtl/>
        </w:rPr>
        <w:t>رت</w:t>
      </w:r>
      <w:r w:rsidRPr="00D161A8">
        <w:rPr>
          <w:rFonts w:ascii="Zar" w:hAnsi="Zar"/>
          <w:rtl/>
        </w:rPr>
        <w:t xml:space="preserve"> تشخ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ص</w:t>
      </w:r>
      <w:r w:rsidRPr="00D161A8">
        <w:rPr>
          <w:rFonts w:ascii="Zar" w:hAnsi="Zar"/>
          <w:rtl/>
        </w:rPr>
        <w:t xml:space="preserve"> مشکلات جد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دهد</w:t>
      </w:r>
      <w:r w:rsidRPr="00D161A8">
        <w:rPr>
          <w:rFonts w:ascii="Zar" w:hAnsi="Zar"/>
          <w:rtl/>
        </w:rPr>
        <w:t>. همچن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توانند</w:t>
      </w:r>
      <w:r w:rsidRPr="00D161A8">
        <w:rPr>
          <w:rFonts w:ascii="Zar" w:hAnsi="Zar"/>
          <w:rtl/>
        </w:rPr>
        <w:t xml:space="preserve"> اطلاعات خانوادگ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خود را وارد کرده و از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تکم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خدمات انجمن‌ها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مشاوره و کمک‌ها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بهره‌مند شوند</w:t>
      </w:r>
      <w:r w:rsidRPr="00D161A8">
        <w:rPr>
          <w:rFonts w:ascii="Zar" w:hAnsi="Zar"/>
        </w:rPr>
        <w:t>.</w:t>
      </w:r>
    </w:p>
    <w:p w14:paraId="4233598E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 w:hint="eastAsia"/>
          <w:rtl/>
        </w:rPr>
        <w:t>و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ژگ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محصول نها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</w:rPr>
        <w:t>:</w:t>
      </w:r>
    </w:p>
    <w:p w14:paraId="2728D23A" w14:textId="77777777" w:rsidR="00CB6F38" w:rsidRPr="00CB6F38" w:rsidRDefault="00116F50" w:rsidP="00CB6F38">
      <w:pPr>
        <w:bidi/>
        <w:ind w:left="360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="00CB6F38" w:rsidRPr="00CB6F38">
        <w:rPr>
          <w:rFonts w:ascii="Zar" w:hAnsi="Zar"/>
          <w:rtl/>
        </w:rPr>
        <w:t>هوش مصنوع</w:t>
      </w:r>
      <w:r w:rsidR="00CB6F38" w:rsidRPr="00CB6F38">
        <w:rPr>
          <w:rFonts w:ascii="Zar" w:hAnsi="Zar" w:hint="cs"/>
          <w:rtl/>
        </w:rPr>
        <w:t>ی</w:t>
      </w:r>
      <w:r w:rsidR="00CB6F38" w:rsidRPr="00CB6F38">
        <w:rPr>
          <w:rFonts w:ascii="Zar" w:hAnsi="Zar"/>
          <w:rtl/>
        </w:rPr>
        <w:t xml:space="preserve"> در وب اپل</w:t>
      </w:r>
      <w:r w:rsidR="00CB6F38" w:rsidRPr="00CB6F38">
        <w:rPr>
          <w:rFonts w:ascii="Zar" w:hAnsi="Zar" w:hint="cs"/>
          <w:rtl/>
        </w:rPr>
        <w:t>ی</w:t>
      </w:r>
      <w:r w:rsidR="00CB6F38" w:rsidRPr="00CB6F38">
        <w:rPr>
          <w:rFonts w:ascii="Zar" w:hAnsi="Zar" w:hint="eastAsia"/>
          <w:rtl/>
        </w:rPr>
        <w:t>ک</w:t>
      </w:r>
      <w:r w:rsidR="00CB6F38" w:rsidRPr="00CB6F38">
        <w:rPr>
          <w:rFonts w:ascii="Zar" w:hAnsi="Zar" w:hint="cs"/>
          <w:rtl/>
        </w:rPr>
        <w:t>ی</w:t>
      </w:r>
      <w:r w:rsidR="00CB6F38" w:rsidRPr="00CB6F38">
        <w:rPr>
          <w:rFonts w:ascii="Zar" w:hAnsi="Zar" w:hint="eastAsia"/>
          <w:rtl/>
        </w:rPr>
        <w:t>شن</w:t>
      </w:r>
      <w:r w:rsidR="00CB6F38" w:rsidRPr="00CB6F38">
        <w:rPr>
          <w:rFonts w:ascii="Zar" w:hAnsi="Zar"/>
          <w:rtl/>
        </w:rPr>
        <w:t xml:space="preserve"> درمان سرطان و پشت</w:t>
      </w:r>
      <w:r w:rsidR="00CB6F38" w:rsidRPr="00CB6F38">
        <w:rPr>
          <w:rFonts w:ascii="Zar" w:hAnsi="Zar" w:hint="cs"/>
          <w:rtl/>
        </w:rPr>
        <w:t>ی</w:t>
      </w:r>
      <w:r w:rsidR="00CB6F38" w:rsidRPr="00CB6F38">
        <w:rPr>
          <w:rFonts w:ascii="Zar" w:hAnsi="Zar" w:hint="eastAsia"/>
          <w:rtl/>
        </w:rPr>
        <w:t>بان</w:t>
      </w:r>
      <w:r w:rsidR="00CB6F38" w:rsidRPr="00CB6F38">
        <w:rPr>
          <w:rFonts w:ascii="Zar" w:hAnsi="Zar" w:hint="cs"/>
          <w:rtl/>
        </w:rPr>
        <w:t>ی</w:t>
      </w:r>
      <w:r w:rsidR="00CB6F38" w:rsidRPr="00CB6F38">
        <w:rPr>
          <w:rFonts w:ascii="Zar" w:hAnsi="Zar"/>
          <w:rtl/>
        </w:rPr>
        <w:t xml:space="preserve"> ب</w:t>
      </w:r>
      <w:r w:rsidR="00CB6F38" w:rsidRPr="00CB6F38">
        <w:rPr>
          <w:rFonts w:ascii="Zar" w:hAnsi="Zar" w:hint="cs"/>
          <w:rtl/>
        </w:rPr>
        <w:t>ی</w:t>
      </w:r>
      <w:r w:rsidR="00CB6F38" w:rsidRPr="00CB6F38">
        <w:rPr>
          <w:rFonts w:ascii="Zar" w:hAnsi="Zar" w:hint="eastAsia"/>
          <w:rtl/>
        </w:rPr>
        <w:t>ماران</w:t>
      </w:r>
    </w:p>
    <w:p w14:paraId="6415D548" w14:textId="77777777" w:rsidR="00CB6F38" w:rsidRPr="00CB6F38" w:rsidRDefault="00CB6F38" w:rsidP="00CB6F38">
      <w:pPr>
        <w:bidi/>
        <w:ind w:left="360"/>
        <w:rPr>
          <w:rFonts w:ascii="Zar" w:hAnsi="Zar"/>
          <w:rtl/>
        </w:rPr>
      </w:pPr>
    </w:p>
    <w:p w14:paraId="34A41FAC" w14:textId="77777777" w:rsidR="00CB6F38" w:rsidRPr="00CB6F38" w:rsidRDefault="00CB6F38" w:rsidP="00CB6F38">
      <w:pPr>
        <w:bidi/>
        <w:ind w:left="360"/>
        <w:rPr>
          <w:rFonts w:ascii="Zar" w:hAnsi="Zar"/>
          <w:rtl/>
        </w:rPr>
      </w:pPr>
      <w:r w:rsidRPr="00CB6F38">
        <w:rPr>
          <w:rFonts w:ascii="Zar" w:hAnsi="Zar" w:hint="eastAsia"/>
          <w:rtl/>
        </w:rPr>
        <w:t>هدف</w:t>
      </w:r>
      <w:r w:rsidRPr="00CB6F38">
        <w:rPr>
          <w:rFonts w:ascii="Zar" w:hAnsi="Zar"/>
          <w:rtl/>
        </w:rPr>
        <w:t xml:space="preserve"> از استفاده از هوش مصنوع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در 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</w:t>
      </w:r>
      <w:r w:rsidRPr="00CB6F38">
        <w:rPr>
          <w:rFonts w:ascii="Zar" w:hAnsi="Zar"/>
          <w:rtl/>
        </w:rPr>
        <w:t xml:space="preserve"> وب اپل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ک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شن،</w:t>
      </w:r>
      <w:r w:rsidRPr="00CB6F38">
        <w:rPr>
          <w:rFonts w:ascii="Zar" w:hAnsi="Zar"/>
          <w:rtl/>
        </w:rPr>
        <w:t xml:space="preserve"> بهبود فرآ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ند</w:t>
      </w:r>
      <w:r w:rsidRPr="00CB6F38">
        <w:rPr>
          <w:rFonts w:ascii="Zar" w:hAnsi="Zar"/>
          <w:rtl/>
        </w:rPr>
        <w:t xml:space="preserve"> تشخ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ص</w:t>
      </w:r>
      <w:r w:rsidRPr="00CB6F38">
        <w:rPr>
          <w:rFonts w:ascii="Zar" w:hAnsi="Zar"/>
          <w:rtl/>
        </w:rPr>
        <w:t xml:space="preserve"> و درمان سرطان و همچن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</w:t>
      </w:r>
      <w:r w:rsidRPr="00CB6F38">
        <w:rPr>
          <w:rFonts w:ascii="Zar" w:hAnsi="Zar"/>
          <w:rtl/>
        </w:rPr>
        <w:t xml:space="preserve"> ارائه خدمات پشت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بان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به ب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ماران</w:t>
      </w:r>
      <w:r w:rsidRPr="00CB6F38">
        <w:rPr>
          <w:rFonts w:ascii="Zar" w:hAnsi="Zar"/>
          <w:rtl/>
        </w:rPr>
        <w:t xml:space="preserve"> از طر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ق</w:t>
      </w:r>
      <w:r w:rsidRPr="00CB6F38">
        <w:rPr>
          <w:rFonts w:ascii="Zar" w:hAnsi="Zar"/>
          <w:rtl/>
        </w:rPr>
        <w:t xml:space="preserve"> تحل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ل</w:t>
      </w:r>
      <w:r w:rsidRPr="00CB6F38">
        <w:rPr>
          <w:rFonts w:ascii="Zar" w:hAnsi="Zar"/>
          <w:rtl/>
        </w:rPr>
        <w:t xml:space="preserve"> داده‌ها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پزشک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است. 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</w:t>
      </w:r>
      <w:r w:rsidRPr="00CB6F38">
        <w:rPr>
          <w:rFonts w:ascii="Zar" w:hAnsi="Zar"/>
          <w:rtl/>
        </w:rPr>
        <w:t xml:space="preserve"> داده‌ها از کل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ک</w:t>
      </w:r>
      <w:r w:rsidRPr="00CB6F38">
        <w:rPr>
          <w:rFonts w:ascii="Zar" w:hAnsi="Zar"/>
          <w:rtl/>
        </w:rPr>
        <w:t xml:space="preserve"> دکتر پا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نده</w:t>
      </w:r>
      <w:r w:rsidRPr="00CB6F38">
        <w:rPr>
          <w:rFonts w:ascii="Zar" w:hAnsi="Zar"/>
          <w:rtl/>
        </w:rPr>
        <w:t xml:space="preserve"> استخراج م</w:t>
      </w:r>
      <w:r w:rsidRPr="00CB6F38">
        <w:rPr>
          <w:rFonts w:ascii="Zar" w:hAnsi="Zar" w:hint="cs"/>
          <w:rtl/>
        </w:rPr>
        <w:t>ی‌</w:t>
      </w:r>
      <w:r w:rsidRPr="00CB6F38">
        <w:rPr>
          <w:rFonts w:ascii="Zar" w:hAnsi="Zar" w:hint="eastAsia"/>
          <w:rtl/>
        </w:rPr>
        <w:t>شوند</w:t>
      </w:r>
      <w:r w:rsidRPr="00CB6F38">
        <w:rPr>
          <w:rFonts w:ascii="Zar" w:hAnsi="Zar"/>
          <w:rtl/>
        </w:rPr>
        <w:t xml:space="preserve"> و شامل </w:t>
      </w:r>
      <w:r w:rsidRPr="00CB6F38">
        <w:rPr>
          <w:rFonts w:ascii="Zar" w:hAnsi="Zar"/>
          <w:rtl/>
        </w:rPr>
        <w:lastRenderedPageBreak/>
        <w:t>سوابق پزشک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ب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ماران،</w:t>
      </w:r>
      <w:r w:rsidRPr="00CB6F38">
        <w:rPr>
          <w:rFonts w:ascii="Zar" w:hAnsi="Zar"/>
          <w:rtl/>
        </w:rPr>
        <w:t xml:space="preserve"> نتا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ج</w:t>
      </w:r>
      <w:r w:rsidRPr="00CB6F38">
        <w:rPr>
          <w:rFonts w:ascii="Zar" w:hAnsi="Zar"/>
          <w:rtl/>
        </w:rPr>
        <w:t xml:space="preserve"> چکاپ‌ها، آزما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ش‌ها</w:t>
      </w:r>
      <w:r w:rsidRPr="00CB6F38">
        <w:rPr>
          <w:rFonts w:ascii="Zar" w:hAnsi="Zar"/>
          <w:rtl/>
        </w:rPr>
        <w:t xml:space="preserve"> و اطلاعات بال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هستند. پس از استخراج و پردازش 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</w:t>
      </w:r>
      <w:r w:rsidRPr="00CB6F38">
        <w:rPr>
          <w:rFonts w:ascii="Zar" w:hAnsi="Zar"/>
          <w:rtl/>
        </w:rPr>
        <w:t xml:space="preserve"> داده‌ها، از هوش مصنوع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برا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تحل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ل</w:t>
      </w:r>
      <w:r w:rsidRPr="00CB6F38">
        <w:rPr>
          <w:rFonts w:ascii="Zar" w:hAnsi="Zar"/>
          <w:rtl/>
        </w:rPr>
        <w:t xml:space="preserve"> و پ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ش‌ب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ن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وضع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ت</w:t>
      </w:r>
      <w:r w:rsidRPr="00CB6F38">
        <w:rPr>
          <w:rFonts w:ascii="Zar" w:hAnsi="Zar"/>
          <w:rtl/>
        </w:rPr>
        <w:t xml:space="preserve"> ب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 w:hint="eastAsia"/>
          <w:rtl/>
        </w:rPr>
        <w:t>مار</w:t>
      </w:r>
      <w:r w:rsidRPr="00CB6F38">
        <w:rPr>
          <w:rFonts w:ascii="Zar" w:hAnsi="Zar"/>
          <w:rtl/>
        </w:rPr>
        <w:t xml:space="preserve"> در تمام</w:t>
      </w:r>
      <w:r w:rsidRPr="00CB6F38">
        <w:rPr>
          <w:rFonts w:ascii="Zar" w:hAnsi="Zar" w:hint="cs"/>
          <w:rtl/>
        </w:rPr>
        <w:t>ی</w:t>
      </w:r>
      <w:r w:rsidRPr="00CB6F38">
        <w:rPr>
          <w:rFonts w:ascii="Zar" w:hAnsi="Zar"/>
          <w:rtl/>
        </w:rPr>
        <w:t xml:space="preserve"> انواع سرطان‌ها استفاده م</w:t>
      </w:r>
      <w:r w:rsidRPr="00CB6F38">
        <w:rPr>
          <w:rFonts w:ascii="Zar" w:hAnsi="Zar" w:hint="cs"/>
          <w:rtl/>
        </w:rPr>
        <w:t>ی‌</w:t>
      </w:r>
      <w:r w:rsidRPr="00CB6F38">
        <w:rPr>
          <w:rFonts w:ascii="Zar" w:hAnsi="Zar" w:hint="eastAsia"/>
          <w:rtl/>
        </w:rPr>
        <w:t>شود</w:t>
      </w:r>
      <w:r w:rsidRPr="00CB6F38">
        <w:rPr>
          <w:rFonts w:ascii="Zar" w:hAnsi="Zar"/>
        </w:rPr>
        <w:t>.</w:t>
      </w:r>
    </w:p>
    <w:p w14:paraId="5178FD2A" w14:textId="4AFE1FC8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rtl/>
        </w:rPr>
        <w:t>1</w:t>
      </w:r>
      <w:r w:rsidRPr="00CB6F38">
        <w:rPr>
          <w:rFonts w:ascii="Zar" w:hAnsi="Zar"/>
          <w:highlight w:val="yellow"/>
        </w:rPr>
        <w:t xml:space="preserve">. </w:t>
      </w:r>
      <w:r w:rsidRPr="00CB6F38">
        <w:rPr>
          <w:rFonts w:ascii="Zar" w:hAnsi="Zar"/>
          <w:highlight w:val="yellow"/>
          <w:rtl/>
        </w:rPr>
        <w:t>استخراج داده‌ها و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ش‌پردازش</w:t>
      </w:r>
      <w:r w:rsidRPr="00CB6F38">
        <w:rPr>
          <w:rFonts w:ascii="Zar" w:hAnsi="Zar"/>
          <w:highlight w:val="yellow"/>
          <w:rtl/>
        </w:rPr>
        <w:t xml:space="preserve"> اطلاعات از کل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</w:p>
    <w:p w14:paraId="574A7B3E" w14:textId="6A2C9286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 w:hint="eastAsia"/>
          <w:highlight w:val="yellow"/>
          <w:rtl/>
        </w:rPr>
        <w:t>در</w:t>
      </w:r>
      <w:r w:rsidRPr="00CB6F38">
        <w:rPr>
          <w:rFonts w:ascii="Zar" w:hAnsi="Zar"/>
          <w:highlight w:val="yellow"/>
          <w:rtl/>
        </w:rPr>
        <w:t xml:space="preserve"> مرحله اول،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مختلف از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ستم</w:t>
      </w:r>
      <w:r w:rsidRPr="00CB6F38">
        <w:rPr>
          <w:rFonts w:ascii="Zar" w:hAnsi="Zar"/>
          <w:highlight w:val="yellow"/>
          <w:rtl/>
        </w:rPr>
        <w:t xml:space="preserve"> مد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پرونده‌ها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</w:rPr>
        <w:t xml:space="preserve"> (EMR) </w:t>
      </w:r>
      <w:r w:rsidRPr="00CB6F38">
        <w:rPr>
          <w:rFonts w:ascii="Zar" w:hAnsi="Zar"/>
          <w:highlight w:val="yellow"/>
          <w:rtl/>
        </w:rPr>
        <w:t>کل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/>
          <w:highlight w:val="yellow"/>
          <w:rtl/>
        </w:rPr>
        <w:t xml:space="preserve"> دکتر پا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نده</w:t>
      </w:r>
      <w:r w:rsidRPr="00CB6F38">
        <w:rPr>
          <w:rFonts w:ascii="Zar" w:hAnsi="Zar"/>
          <w:highlight w:val="yellow"/>
          <w:rtl/>
        </w:rPr>
        <w:t xml:space="preserve"> استخراج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شوند</w:t>
      </w:r>
      <w:r w:rsidRPr="00CB6F38">
        <w:rPr>
          <w:rFonts w:ascii="Zar" w:hAnsi="Zar"/>
          <w:highlight w:val="yellow"/>
          <w:rtl/>
        </w:rPr>
        <w:t>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داده‌ها شامل</w:t>
      </w:r>
      <w:r w:rsidRPr="00CB6F38">
        <w:rPr>
          <w:rFonts w:ascii="Zar" w:hAnsi="Zar"/>
          <w:highlight w:val="yellow"/>
        </w:rPr>
        <w:t>:</w:t>
      </w:r>
    </w:p>
    <w:p w14:paraId="5F66E3C5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اطلاعات عموم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>: نام، سن، جنس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ت،</w:t>
      </w:r>
      <w:r w:rsidRPr="00CB6F38">
        <w:rPr>
          <w:rFonts w:ascii="Zar" w:hAnsi="Zar"/>
          <w:highlight w:val="yellow"/>
          <w:rtl/>
        </w:rPr>
        <w:t xml:space="preserve"> سوابق پزشک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خانوادگ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</w:rPr>
        <w:t>.</w:t>
      </w:r>
    </w:p>
    <w:p w14:paraId="093CEC23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آزما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ش‌ها</w:t>
      </w:r>
      <w:r w:rsidRPr="00CB6F38">
        <w:rPr>
          <w:rFonts w:ascii="Zar" w:hAnsi="Zar"/>
          <w:highlight w:val="yellow"/>
          <w:rtl/>
        </w:rPr>
        <w:t xml:space="preserve"> و چکاپ‌ها: نتا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ج</w:t>
      </w:r>
      <w:r w:rsidRPr="00CB6F38">
        <w:rPr>
          <w:rFonts w:ascii="Zar" w:hAnsi="Zar"/>
          <w:highlight w:val="yellow"/>
          <w:rtl/>
        </w:rPr>
        <w:t xml:space="preserve"> آزما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خون، تصو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ربردار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پزشک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،</w:t>
      </w:r>
      <w:r w:rsidRPr="00CB6F38">
        <w:rPr>
          <w:rFonts w:ascii="Zar" w:hAnsi="Zar"/>
          <w:highlight w:val="yellow"/>
          <w:rtl/>
        </w:rPr>
        <w:t xml:space="preserve"> نتا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ج</w:t>
      </w:r>
      <w:r w:rsidRPr="00CB6F38">
        <w:rPr>
          <w:rFonts w:ascii="Zar" w:hAnsi="Zar"/>
          <w:highlight w:val="yellow"/>
          <w:rtl/>
        </w:rPr>
        <w:t xml:space="preserve"> تست‌ها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قلب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تنفس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</w:rPr>
        <w:t>.</w:t>
      </w:r>
    </w:p>
    <w:p w14:paraId="6C3FA0D2" w14:textId="1D4E9165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علائم بال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>: اطلاعات مربوط به علائم جسم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ف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مار،</w:t>
      </w:r>
      <w:r w:rsidRPr="00CB6F38">
        <w:rPr>
          <w:rFonts w:ascii="Zar" w:hAnsi="Zar"/>
          <w:highlight w:val="yellow"/>
          <w:rtl/>
        </w:rPr>
        <w:t xml:space="preserve"> مانند درد، خستگ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،</w:t>
      </w:r>
      <w:r w:rsidRPr="00CB6F38">
        <w:rPr>
          <w:rFonts w:ascii="Zar" w:hAnsi="Zar"/>
          <w:highlight w:val="yellow"/>
          <w:rtl/>
        </w:rPr>
        <w:t xml:space="preserve"> کاهش وزن و 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گر</w:t>
      </w:r>
      <w:r w:rsidRPr="00CB6F38">
        <w:rPr>
          <w:rFonts w:ascii="Zar" w:hAnsi="Zar"/>
          <w:highlight w:val="yellow"/>
          <w:rtl/>
        </w:rPr>
        <w:t xml:space="preserve"> علائم مرتبط با سرطان</w:t>
      </w:r>
      <w:r w:rsidRPr="00CB6F38">
        <w:rPr>
          <w:rFonts w:ascii="Zar" w:hAnsi="Zar"/>
          <w:highlight w:val="yellow"/>
        </w:rPr>
        <w:t>.</w:t>
      </w:r>
    </w:p>
    <w:p w14:paraId="68773626" w14:textId="0FB7E811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 w:hint="eastAsia"/>
          <w:highlight w:val="yellow"/>
          <w:rtl/>
        </w:rPr>
        <w:t>پس</w:t>
      </w:r>
      <w:r w:rsidRPr="00CB6F38">
        <w:rPr>
          <w:rFonts w:ascii="Zar" w:hAnsi="Zar"/>
          <w:highlight w:val="yellow"/>
          <w:rtl/>
        </w:rPr>
        <w:t xml:space="preserve"> از استخراج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داده‌ها، فرا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ند</w:t>
      </w:r>
      <w:r w:rsidRPr="00CB6F38">
        <w:rPr>
          <w:rFonts w:ascii="Zar" w:hAnsi="Zar"/>
          <w:highlight w:val="yellow"/>
          <w:rtl/>
        </w:rPr>
        <w:t xml:space="preserve">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ش‌پردازش</w:t>
      </w:r>
      <w:r w:rsidRPr="00CB6F38">
        <w:rPr>
          <w:rFonts w:ascii="Zar" w:hAnsi="Zar"/>
          <w:highlight w:val="yellow"/>
          <w:rtl/>
        </w:rPr>
        <w:t xml:space="preserve"> انجام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شود</w:t>
      </w:r>
      <w:r w:rsidRPr="00CB6F38">
        <w:rPr>
          <w:rFonts w:ascii="Zar" w:hAnsi="Zar"/>
          <w:highlight w:val="yellow"/>
          <w:rtl/>
        </w:rPr>
        <w:t xml:space="preserve"> تا 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ف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داده‌ها را بهبود بخش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ده</w:t>
      </w:r>
      <w:r w:rsidRPr="00CB6F38">
        <w:rPr>
          <w:rFonts w:ascii="Zar" w:hAnsi="Zar"/>
          <w:highlight w:val="yellow"/>
          <w:rtl/>
        </w:rPr>
        <w:t xml:space="preserve"> و آن‌ها را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با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آماده کند.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شامل</w:t>
      </w:r>
      <w:r w:rsidRPr="00CB6F38">
        <w:rPr>
          <w:rFonts w:ascii="Zar" w:hAnsi="Zar"/>
          <w:highlight w:val="yellow"/>
        </w:rPr>
        <w:t>:</w:t>
      </w:r>
    </w:p>
    <w:p w14:paraId="40654A3D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پاک‌ساز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داده‌ها: حذف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اشتباه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ناقص</w:t>
      </w:r>
      <w:r w:rsidRPr="00CB6F38">
        <w:rPr>
          <w:rFonts w:ascii="Zar" w:hAnsi="Zar"/>
          <w:highlight w:val="yellow"/>
        </w:rPr>
        <w:t>.</w:t>
      </w:r>
    </w:p>
    <w:p w14:paraId="08DDD85C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استانداردساز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نرمال‌ساز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>: تطابق مق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اس‌ها</w:t>
      </w:r>
      <w:r w:rsidRPr="00CB6F38">
        <w:rPr>
          <w:rFonts w:ascii="Zar" w:hAnsi="Zar"/>
          <w:highlight w:val="yellow"/>
          <w:rtl/>
        </w:rPr>
        <w:t xml:space="preserve"> و واحدها</w:t>
      </w:r>
      <w:r w:rsidRPr="00CB6F38">
        <w:rPr>
          <w:rFonts w:ascii="Zar" w:hAnsi="Zar"/>
          <w:highlight w:val="yellow"/>
        </w:rPr>
        <w:t>.</w:t>
      </w:r>
    </w:p>
    <w:p w14:paraId="4A5B3C07" w14:textId="5A0BD93B" w:rsidR="00CB6F38" w:rsidRPr="00CB6F38" w:rsidRDefault="00CB6F38" w:rsidP="0066457F">
      <w:pPr>
        <w:bidi/>
        <w:ind w:left="360"/>
        <w:rPr>
          <w:rFonts w:ascii="Zar" w:hAnsi="Zar"/>
          <w:highlight w:val="yellow"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انتخاب 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ژگ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ها</w:t>
      </w:r>
      <w:r w:rsidRPr="00CB6F38">
        <w:rPr>
          <w:rFonts w:ascii="Zar" w:hAnsi="Zar"/>
          <w:highlight w:val="yellow"/>
          <w:rtl/>
        </w:rPr>
        <w:t>: استخراج 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ژگ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مهم مانند نتا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ج</w:t>
      </w:r>
      <w:r w:rsidRPr="00CB6F38">
        <w:rPr>
          <w:rFonts w:ascii="Zar" w:hAnsi="Zar"/>
          <w:highlight w:val="yellow"/>
          <w:rtl/>
        </w:rPr>
        <w:t xml:space="preserve"> آزما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خاص که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شتر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تاث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/>
          <w:highlight w:val="yellow"/>
          <w:rtl/>
        </w:rPr>
        <w:t xml:space="preserve"> را در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سرطان دارند</w:t>
      </w:r>
      <w:r w:rsidRPr="00CB6F38">
        <w:rPr>
          <w:rFonts w:ascii="Zar" w:hAnsi="Zar"/>
          <w:highlight w:val="yellow"/>
        </w:rPr>
        <w:t>.</w:t>
      </w:r>
    </w:p>
    <w:p w14:paraId="7E825F0F" w14:textId="13999869" w:rsidR="00CB6F38" w:rsidRPr="00CB6F38" w:rsidRDefault="00CB6F38" w:rsidP="0066457F">
      <w:pPr>
        <w:bidi/>
        <w:ind w:left="360"/>
        <w:rPr>
          <w:rFonts w:ascii="Zar" w:hAnsi="Zar"/>
          <w:highlight w:val="yellow"/>
        </w:rPr>
      </w:pPr>
      <w:r w:rsidRPr="00CB6F38">
        <w:rPr>
          <w:rFonts w:ascii="Zar" w:hAnsi="Zar"/>
          <w:highlight w:val="yellow"/>
          <w:rtl/>
        </w:rPr>
        <w:t>2</w:t>
      </w:r>
      <w:r w:rsidRPr="00CB6F38">
        <w:rPr>
          <w:rFonts w:ascii="Zar" w:hAnsi="Zar"/>
          <w:highlight w:val="yellow"/>
        </w:rPr>
        <w:t xml:space="preserve">. </w:t>
      </w:r>
      <w:r w:rsidRPr="00CB6F38">
        <w:rPr>
          <w:rFonts w:ascii="Zar" w:hAnsi="Zar"/>
          <w:highlight w:val="yellow"/>
          <w:rtl/>
        </w:rPr>
        <w:t>شبکه‌ها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عصب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انواع سرطان‌ها</w:t>
      </w:r>
    </w:p>
    <w:p w14:paraId="2539587E" w14:textId="7F12CFB9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 w:hint="eastAsia"/>
          <w:highlight w:val="yellow"/>
          <w:rtl/>
        </w:rPr>
        <w:t>با</w:t>
      </w:r>
      <w:r w:rsidRPr="00CB6F38">
        <w:rPr>
          <w:rFonts w:ascii="Zar" w:hAnsi="Zar"/>
          <w:highlight w:val="yellow"/>
          <w:rtl/>
        </w:rPr>
        <w:t xml:space="preserve"> استفاده از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استخراج‌شده از کل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ک،</w:t>
      </w:r>
      <w:r w:rsidRPr="00CB6F38">
        <w:rPr>
          <w:rFonts w:ascii="Zar" w:hAnsi="Zar"/>
          <w:highlight w:val="yellow"/>
          <w:rtl/>
        </w:rPr>
        <w:t xml:space="preserve">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/>
          <w:highlight w:val="yellow"/>
          <w:rtl/>
        </w:rPr>
        <w:t xml:space="preserve"> شبکه عصب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</w:rPr>
        <w:t xml:space="preserve"> (Artificial Neural Network - ANN) </w:t>
      </w:r>
      <w:r w:rsidRPr="00CB6F38">
        <w:rPr>
          <w:rFonts w:ascii="Zar" w:hAnsi="Zar"/>
          <w:highlight w:val="yellow"/>
          <w:rtl/>
        </w:rPr>
        <w:t>طراح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شود</w:t>
      </w:r>
      <w:r w:rsidRPr="00CB6F38">
        <w:rPr>
          <w:rFonts w:ascii="Zar" w:hAnsi="Zar"/>
          <w:highlight w:val="yellow"/>
          <w:rtl/>
        </w:rPr>
        <w:t xml:space="preserve"> تا الگوها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موجود در داده‌ها را شب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ه‌ساز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کند.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شبکه‌ها به‌و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ژه</w:t>
      </w:r>
      <w:r w:rsidRPr="00CB6F38">
        <w:rPr>
          <w:rFonts w:ascii="Zar" w:hAnsi="Zar"/>
          <w:highlight w:val="yellow"/>
          <w:rtl/>
        </w:rPr>
        <w:t xml:space="preserve">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الگوها و روابط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ده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ان</w:t>
      </w:r>
      <w:r w:rsidRPr="00CB6F38">
        <w:rPr>
          <w:rFonts w:ascii="Zar" w:hAnsi="Zar"/>
          <w:highlight w:val="yellow"/>
          <w:rtl/>
        </w:rPr>
        <w:t xml:space="preserve"> داده‌ها مناسب هستند</w:t>
      </w:r>
      <w:r w:rsidRPr="00CB6F38">
        <w:rPr>
          <w:rFonts w:ascii="Zar" w:hAnsi="Zar"/>
          <w:highlight w:val="yellow"/>
        </w:rPr>
        <w:t>.</w:t>
      </w:r>
    </w:p>
    <w:p w14:paraId="2404A740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آموزش شبکه عصب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>: شبکه عصب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با استفاده از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که قبلاً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داده شده‌اند (داده‌ها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آموزش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از کل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/>
          <w:highlight w:val="yellow"/>
          <w:rtl/>
        </w:rPr>
        <w:t xml:space="preserve"> دکتر پا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نده</w:t>
      </w:r>
      <w:r w:rsidRPr="00CB6F38">
        <w:rPr>
          <w:rFonts w:ascii="Zar" w:hAnsi="Zar"/>
          <w:highlight w:val="yellow"/>
          <w:rtl/>
        </w:rPr>
        <w:t>)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شناسا</w:t>
      </w:r>
      <w:r w:rsidRPr="00CB6F38">
        <w:rPr>
          <w:rFonts w:ascii="Zar" w:hAnsi="Zar" w:hint="cs"/>
          <w:highlight w:val="yellow"/>
          <w:rtl/>
        </w:rPr>
        <w:t>یی</w:t>
      </w:r>
      <w:r w:rsidRPr="00CB6F38">
        <w:rPr>
          <w:rFonts w:ascii="Zar" w:hAnsi="Zar"/>
          <w:highlight w:val="yellow"/>
          <w:rtl/>
        </w:rPr>
        <w:t xml:space="preserve"> الگوها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آموزش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ند</w:t>
      </w:r>
      <w:r w:rsidRPr="00CB6F38">
        <w:rPr>
          <w:rFonts w:ascii="Zar" w:hAnsi="Zar"/>
          <w:highlight w:val="yellow"/>
          <w:rtl/>
        </w:rPr>
        <w:t>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الگوها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توانند</w:t>
      </w:r>
      <w:r w:rsidRPr="00CB6F38">
        <w:rPr>
          <w:rFonts w:ascii="Zar" w:hAnsi="Zar"/>
          <w:highlight w:val="yellow"/>
          <w:rtl/>
        </w:rPr>
        <w:t xml:space="preserve"> شامل ترک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ب‌ها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خاص آزما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شگاه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علائم بال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باشند که نشان‌دهن</w:t>
      </w:r>
      <w:r w:rsidRPr="00CB6F38">
        <w:rPr>
          <w:rFonts w:ascii="Zar" w:hAnsi="Zar" w:hint="eastAsia"/>
          <w:highlight w:val="yellow"/>
          <w:rtl/>
        </w:rPr>
        <w:t>ده</w:t>
      </w:r>
      <w:r w:rsidRPr="00CB6F38">
        <w:rPr>
          <w:rFonts w:ascii="Zar" w:hAnsi="Zar"/>
          <w:highlight w:val="yellow"/>
          <w:rtl/>
        </w:rPr>
        <w:t xml:space="preserve"> سرطان در مراحل اول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</w:t>
      </w:r>
      <w:r w:rsidRPr="00CB6F38">
        <w:rPr>
          <w:rFonts w:ascii="Zar" w:hAnsi="Zar"/>
          <w:highlight w:val="yellow"/>
          <w:rtl/>
        </w:rPr>
        <w:t xml:space="preserve"> هستند</w:t>
      </w:r>
      <w:r w:rsidRPr="00CB6F38">
        <w:rPr>
          <w:rFonts w:ascii="Zar" w:hAnsi="Zar"/>
          <w:highlight w:val="yellow"/>
        </w:rPr>
        <w:t>.</w:t>
      </w:r>
    </w:p>
    <w:p w14:paraId="15E13C30" w14:textId="15D748DC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lastRenderedPageBreak/>
        <w:t xml:space="preserve">    </w:t>
      </w:r>
      <w:r w:rsidRPr="00CB6F38">
        <w:rPr>
          <w:rFonts w:ascii="Zar" w:hAnsi="Zar"/>
          <w:highlight w:val="yellow"/>
          <w:rtl/>
        </w:rPr>
        <w:t>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سرطان: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مدل ابتدا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سرطان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نه</w:t>
      </w:r>
      <w:r w:rsidRPr="00CB6F38">
        <w:rPr>
          <w:rFonts w:ascii="Zar" w:hAnsi="Zar"/>
          <w:highlight w:val="yellow"/>
          <w:rtl/>
        </w:rPr>
        <w:t xml:space="preserve"> (برست سرطان) طراح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شود</w:t>
      </w:r>
      <w:r w:rsidRPr="00CB6F38">
        <w:rPr>
          <w:rFonts w:ascii="Zar" w:hAnsi="Zar"/>
          <w:highlight w:val="yellow"/>
          <w:rtl/>
        </w:rPr>
        <w:t xml:space="preserve"> و سپس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انواع 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گر</w:t>
      </w:r>
      <w:r w:rsidRPr="00CB6F38">
        <w:rPr>
          <w:rFonts w:ascii="Zar" w:hAnsi="Zar"/>
          <w:highlight w:val="yellow"/>
          <w:rtl/>
        </w:rPr>
        <w:t xml:space="preserve"> سرطان‌ها مانند سرطان روده، سرطان 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ه،</w:t>
      </w:r>
      <w:r w:rsidRPr="00CB6F38">
        <w:rPr>
          <w:rFonts w:ascii="Zar" w:hAnsi="Zar"/>
          <w:highlight w:val="yellow"/>
          <w:rtl/>
        </w:rPr>
        <w:t xml:space="preserve"> سرطان پروستات، سرطان کبد، سرطان پوست و سا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/>
          <w:highlight w:val="yellow"/>
          <w:rtl/>
        </w:rPr>
        <w:t xml:space="preserve"> انواع سرطان‌ها گسترش م</w:t>
      </w:r>
      <w:r w:rsidRPr="00CB6F38">
        <w:rPr>
          <w:rFonts w:ascii="Zar" w:hAnsi="Zar" w:hint="cs"/>
          <w:highlight w:val="yellow"/>
          <w:rtl/>
        </w:rPr>
        <w:t>ی‌ی</w:t>
      </w:r>
      <w:r w:rsidRPr="00CB6F38">
        <w:rPr>
          <w:rFonts w:ascii="Zar" w:hAnsi="Zar" w:hint="eastAsia"/>
          <w:highlight w:val="yellow"/>
          <w:rtl/>
        </w:rPr>
        <w:t>ابد</w:t>
      </w:r>
      <w:r w:rsidRPr="00CB6F38">
        <w:rPr>
          <w:rFonts w:ascii="Zar" w:hAnsi="Zar"/>
          <w:highlight w:val="yellow"/>
          <w:rtl/>
        </w:rPr>
        <w:t>.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ستم</w:t>
      </w:r>
      <w:r w:rsidRPr="00CB6F38">
        <w:rPr>
          <w:rFonts w:ascii="Zar" w:hAnsi="Zar"/>
          <w:highlight w:val="yellow"/>
          <w:rtl/>
        </w:rPr>
        <w:t xml:space="preserve">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قادر به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سرطان در مرا</w:t>
      </w:r>
      <w:r w:rsidRPr="00CB6F38">
        <w:rPr>
          <w:rFonts w:ascii="Zar" w:hAnsi="Zar" w:hint="eastAsia"/>
          <w:highlight w:val="yellow"/>
          <w:rtl/>
        </w:rPr>
        <w:t>حل</w:t>
      </w:r>
      <w:r w:rsidRPr="00CB6F38">
        <w:rPr>
          <w:rFonts w:ascii="Zar" w:hAnsi="Zar"/>
          <w:highlight w:val="yellow"/>
          <w:rtl/>
        </w:rPr>
        <w:t xml:space="preserve"> اول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</w:t>
      </w:r>
      <w:r w:rsidRPr="00CB6F38">
        <w:rPr>
          <w:rFonts w:ascii="Zar" w:hAnsi="Zar"/>
          <w:highlight w:val="yellow"/>
          <w:rtl/>
        </w:rPr>
        <w:t xml:space="preserve"> خواهد بود، حت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</w:t>
      </w:r>
      <w:r w:rsidRPr="00CB6F38">
        <w:rPr>
          <w:rFonts w:ascii="Zar" w:hAnsi="Zar"/>
          <w:highlight w:val="yellow"/>
          <w:rtl/>
        </w:rPr>
        <w:t xml:space="preserve"> از بروز علائم آشکار</w:t>
      </w:r>
      <w:r w:rsidRPr="00CB6F38">
        <w:rPr>
          <w:rFonts w:ascii="Zar" w:hAnsi="Zar"/>
          <w:highlight w:val="yellow"/>
        </w:rPr>
        <w:t>.</w:t>
      </w:r>
    </w:p>
    <w:p w14:paraId="20E44CFE" w14:textId="4405C299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  <w:rtl/>
        </w:rPr>
        <w:t>3</w:t>
      </w:r>
      <w:r w:rsidRPr="00CB6F38">
        <w:rPr>
          <w:rFonts w:ascii="Zar" w:hAnsi="Zar"/>
          <w:highlight w:val="yellow"/>
        </w:rPr>
        <w:t xml:space="preserve">. </w:t>
      </w:r>
      <w:r w:rsidRPr="00CB6F38">
        <w:rPr>
          <w:rFonts w:ascii="Zar" w:hAnsi="Zar"/>
          <w:highlight w:val="yellow"/>
          <w:rtl/>
        </w:rPr>
        <w:t>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متاستاز و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بعد</w:t>
      </w:r>
      <w:r w:rsidRPr="00CB6F38">
        <w:rPr>
          <w:rFonts w:ascii="Zar" w:hAnsi="Zar" w:hint="cs"/>
          <w:highlight w:val="yellow"/>
          <w:rtl/>
        </w:rPr>
        <w:t>ی</w:t>
      </w:r>
    </w:p>
    <w:p w14:paraId="1A6F08D6" w14:textId="6102D081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 w:hint="eastAsia"/>
          <w:highlight w:val="yellow"/>
          <w:rtl/>
        </w:rPr>
        <w:t>پس</w:t>
      </w:r>
      <w:r w:rsidRPr="00CB6F38">
        <w:rPr>
          <w:rFonts w:ascii="Zar" w:hAnsi="Zar"/>
          <w:highlight w:val="yellow"/>
          <w:rtl/>
        </w:rPr>
        <w:t xml:space="preserve"> از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اول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</w:t>
      </w:r>
      <w:r w:rsidRPr="00CB6F38">
        <w:rPr>
          <w:rFonts w:ascii="Zar" w:hAnsi="Zar"/>
          <w:highlight w:val="yellow"/>
          <w:rtl/>
        </w:rPr>
        <w:t xml:space="preserve"> سرطان،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از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جد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و اطلاعات چکاپ‌ها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دوره‌ا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متاستاز (گسترش سرطان به بخش‌ها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گر</w:t>
      </w:r>
      <w:r w:rsidRPr="00CB6F38">
        <w:rPr>
          <w:rFonts w:ascii="Zar" w:hAnsi="Zar"/>
          <w:highlight w:val="yellow"/>
          <w:rtl/>
        </w:rPr>
        <w:t xml:space="preserve"> بدن) استفاده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کند</w:t>
      </w:r>
      <w:r w:rsidRPr="00CB6F38">
        <w:rPr>
          <w:rFonts w:ascii="Zar" w:hAnsi="Zar"/>
          <w:highlight w:val="yellow"/>
          <w:rtl/>
        </w:rPr>
        <w:t>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مدل‌ها قادرند تغ</w:t>
      </w:r>
      <w:r w:rsidRPr="00CB6F38">
        <w:rPr>
          <w:rFonts w:ascii="Zar" w:hAnsi="Zar" w:hint="cs"/>
          <w:highlight w:val="yellow"/>
          <w:rtl/>
        </w:rPr>
        <w:t>یی</w:t>
      </w:r>
      <w:r w:rsidRPr="00CB6F38">
        <w:rPr>
          <w:rFonts w:ascii="Zar" w:hAnsi="Zar" w:hint="eastAsia"/>
          <w:highlight w:val="yellow"/>
          <w:rtl/>
        </w:rPr>
        <w:t>رات</w:t>
      </w:r>
      <w:r w:rsidRPr="00CB6F38">
        <w:rPr>
          <w:rFonts w:ascii="Zar" w:hAnsi="Zar"/>
          <w:highlight w:val="yellow"/>
          <w:rtl/>
        </w:rPr>
        <w:t xml:space="preserve"> در روند رشد تومور، علائم بال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تغ</w:t>
      </w:r>
      <w:r w:rsidRPr="00CB6F38">
        <w:rPr>
          <w:rFonts w:ascii="Zar" w:hAnsi="Zar" w:hint="cs"/>
          <w:highlight w:val="yellow"/>
          <w:rtl/>
        </w:rPr>
        <w:t>یی</w:t>
      </w:r>
      <w:r w:rsidRPr="00CB6F38">
        <w:rPr>
          <w:rFonts w:ascii="Zar" w:hAnsi="Zar" w:hint="eastAsia"/>
          <w:highlight w:val="yellow"/>
          <w:rtl/>
        </w:rPr>
        <w:t>رات</w:t>
      </w:r>
      <w:r w:rsidRPr="00CB6F38">
        <w:rPr>
          <w:rFonts w:ascii="Zar" w:hAnsi="Zar"/>
          <w:highlight w:val="yellow"/>
          <w:rtl/>
        </w:rPr>
        <w:t xml:space="preserve"> در نتا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ج</w:t>
      </w:r>
      <w:r w:rsidRPr="00CB6F38">
        <w:rPr>
          <w:rFonts w:ascii="Zar" w:hAnsi="Zar"/>
          <w:highlight w:val="yellow"/>
          <w:rtl/>
        </w:rPr>
        <w:t xml:space="preserve"> آزما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ش‌ها</w:t>
      </w:r>
      <w:r w:rsidRPr="00CB6F38">
        <w:rPr>
          <w:rFonts w:ascii="Zar" w:hAnsi="Zar"/>
          <w:highlight w:val="yellow"/>
          <w:rtl/>
        </w:rPr>
        <w:t xml:space="preserve"> را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کن</w:t>
      </w:r>
      <w:r w:rsidRPr="00CB6F38">
        <w:rPr>
          <w:rFonts w:ascii="Zar" w:hAnsi="Zar" w:hint="eastAsia"/>
          <w:highlight w:val="yellow"/>
          <w:rtl/>
        </w:rPr>
        <w:t>ند</w:t>
      </w:r>
      <w:r w:rsidRPr="00CB6F38">
        <w:rPr>
          <w:rFonts w:ascii="Zar" w:hAnsi="Zar"/>
          <w:highlight w:val="yellow"/>
        </w:rPr>
        <w:t>.</w:t>
      </w:r>
    </w:p>
    <w:p w14:paraId="30B2BBE8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الگور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تم‌ها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>: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الگور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تم‌ها</w:t>
      </w:r>
      <w:r w:rsidRPr="00CB6F38">
        <w:rPr>
          <w:rFonts w:ascii="Zar" w:hAnsi="Zar"/>
          <w:highlight w:val="yellow"/>
          <w:rtl/>
        </w:rPr>
        <w:t xml:space="preserve"> که از تکن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ادگ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نظارت‌شده و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ادگ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عم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ق</w:t>
      </w:r>
      <w:r w:rsidRPr="00CB6F38">
        <w:rPr>
          <w:rFonts w:ascii="Zar" w:hAnsi="Zar"/>
          <w:highlight w:val="yellow"/>
          <w:rtl/>
        </w:rPr>
        <w:t xml:space="preserve"> استفاده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کنند،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توانند</w:t>
      </w:r>
      <w:r w:rsidRPr="00CB6F38">
        <w:rPr>
          <w:rFonts w:ascii="Zar" w:hAnsi="Zar"/>
          <w:highlight w:val="yellow"/>
          <w:rtl/>
        </w:rPr>
        <w:t xml:space="preserve">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کنند که آ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سرطان در حال گسترش است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/>
          <w:highlight w:val="yellow"/>
          <w:rtl/>
        </w:rPr>
        <w:t>. با استفاده از چکاپ‌ها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دوره‌ا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جد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د،</w:t>
      </w:r>
      <w:r w:rsidRPr="00CB6F38">
        <w:rPr>
          <w:rFonts w:ascii="Zar" w:hAnsi="Zar"/>
          <w:highlight w:val="yellow"/>
          <w:rtl/>
        </w:rPr>
        <w:t xml:space="preserve">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قادر به شب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ه‌ساز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روند رشد تومور و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متاستاز به ارگان‌ها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گر</w:t>
      </w:r>
      <w:r w:rsidRPr="00CB6F38">
        <w:rPr>
          <w:rFonts w:ascii="Zar" w:hAnsi="Zar"/>
          <w:highlight w:val="yellow"/>
          <w:rtl/>
        </w:rPr>
        <w:t xml:space="preserve"> مانند 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ه‌ها،</w:t>
      </w:r>
      <w:r w:rsidRPr="00CB6F38">
        <w:rPr>
          <w:rFonts w:ascii="Zar" w:hAnsi="Zar"/>
          <w:highlight w:val="yellow"/>
          <w:rtl/>
        </w:rPr>
        <w:t xml:space="preserve"> کبد، استخوان‌ها و مغز خواهد بود</w:t>
      </w:r>
      <w:r w:rsidRPr="00CB6F38">
        <w:rPr>
          <w:rFonts w:ascii="Zar" w:hAnsi="Zar"/>
          <w:highlight w:val="yellow"/>
        </w:rPr>
        <w:t>.</w:t>
      </w:r>
    </w:p>
    <w:p w14:paraId="3EB1F86A" w14:textId="06789DCF" w:rsidR="00CB6F38" w:rsidRPr="00CB6F38" w:rsidRDefault="00CB6F38" w:rsidP="0066457F">
      <w:pPr>
        <w:bidi/>
        <w:ind w:left="360"/>
        <w:rPr>
          <w:rFonts w:ascii="Zar" w:hAnsi="Zar"/>
          <w:highlight w:val="yellow"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هشدار به پزشکان و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>: در صورت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که مدل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دهد که متاستاز در حال رخ دادن است، به‌طور خودکار به پزشک و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هشدار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دهد</w:t>
      </w:r>
      <w:r w:rsidRPr="00CB6F38">
        <w:rPr>
          <w:rFonts w:ascii="Zar" w:hAnsi="Zar"/>
          <w:highlight w:val="yellow"/>
          <w:rtl/>
        </w:rPr>
        <w:t xml:space="preserve"> تا اقدامات درمان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سر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ع‌تر</w:t>
      </w:r>
      <w:r w:rsidRPr="00CB6F38">
        <w:rPr>
          <w:rFonts w:ascii="Zar" w:hAnsi="Zar"/>
          <w:highlight w:val="yellow"/>
          <w:rtl/>
        </w:rPr>
        <w:t xml:space="preserve"> انجام شود</w:t>
      </w:r>
      <w:r w:rsidRPr="00CB6F38">
        <w:rPr>
          <w:rFonts w:ascii="Zar" w:hAnsi="Zar"/>
          <w:highlight w:val="yellow"/>
        </w:rPr>
        <w:t>.</w:t>
      </w:r>
    </w:p>
    <w:p w14:paraId="5C0A25BD" w14:textId="512058FD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  <w:rtl/>
        </w:rPr>
        <w:t>4</w:t>
      </w:r>
      <w:r w:rsidRPr="00CB6F38">
        <w:rPr>
          <w:rFonts w:ascii="Zar" w:hAnsi="Zar"/>
          <w:highlight w:val="yellow"/>
        </w:rPr>
        <w:t xml:space="preserve">. </w:t>
      </w:r>
      <w:r w:rsidRPr="00CB6F38">
        <w:rPr>
          <w:rFonts w:ascii="Zar" w:hAnsi="Zar"/>
          <w:highlight w:val="yellow"/>
          <w:rtl/>
        </w:rPr>
        <w:t>اتصال به دستگاه‌ها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نظارت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داده‌ها</w:t>
      </w:r>
    </w:p>
    <w:p w14:paraId="73FE90FC" w14:textId="5C4AC160" w:rsidR="00CB6F38" w:rsidRPr="00CB6F38" w:rsidRDefault="00CB6F38" w:rsidP="0066457F">
      <w:pPr>
        <w:bidi/>
        <w:ind w:left="360"/>
        <w:rPr>
          <w:rFonts w:ascii="Zar" w:hAnsi="Zar"/>
          <w:highlight w:val="yellow"/>
        </w:rPr>
      </w:pP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وب اپل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شن</w:t>
      </w:r>
      <w:r w:rsidRPr="00CB6F38">
        <w:rPr>
          <w:rFonts w:ascii="Zar" w:hAnsi="Zar"/>
          <w:highlight w:val="yellow"/>
          <w:rtl/>
        </w:rPr>
        <w:t xml:space="preserve"> قابل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اتصال به دستگاه‌ها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پزشک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مختلف مانند پالس اکس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متر</w:t>
      </w:r>
      <w:r w:rsidRPr="00CB6F38">
        <w:rPr>
          <w:rFonts w:ascii="Zar" w:hAnsi="Zar"/>
          <w:highlight w:val="yellow"/>
          <w:rtl/>
        </w:rPr>
        <w:t xml:space="preserve"> و هولتر مان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تور</w:t>
      </w:r>
      <w:r w:rsidRPr="00CB6F38">
        <w:rPr>
          <w:rFonts w:ascii="Zar" w:hAnsi="Zar"/>
          <w:highlight w:val="yellow"/>
          <w:rtl/>
        </w:rPr>
        <w:t xml:space="preserve"> که در کل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/>
          <w:highlight w:val="yellow"/>
          <w:rtl/>
        </w:rPr>
        <w:t xml:space="preserve"> دکتر پا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نده</w:t>
      </w:r>
      <w:r w:rsidRPr="00CB6F38">
        <w:rPr>
          <w:rFonts w:ascii="Zar" w:hAnsi="Zar"/>
          <w:highlight w:val="yellow"/>
          <w:rtl/>
        </w:rPr>
        <w:t xml:space="preserve"> استفاده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شوند</w:t>
      </w:r>
      <w:r w:rsidRPr="00CB6F38">
        <w:rPr>
          <w:rFonts w:ascii="Zar" w:hAnsi="Zar"/>
          <w:highlight w:val="yellow"/>
          <w:rtl/>
        </w:rPr>
        <w:t xml:space="preserve"> را داراست.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دستگاه‌ها به‌طور مستق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</w:t>
      </w:r>
      <w:r w:rsidRPr="00CB6F38">
        <w:rPr>
          <w:rFonts w:ascii="Zar" w:hAnsi="Zar"/>
          <w:highlight w:val="yellow"/>
          <w:rtl/>
        </w:rPr>
        <w:t xml:space="preserve"> به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ستم</w:t>
      </w:r>
      <w:r w:rsidRPr="00CB6F38">
        <w:rPr>
          <w:rFonts w:ascii="Zar" w:hAnsi="Zar"/>
          <w:highlight w:val="yellow"/>
          <w:rtl/>
        </w:rPr>
        <w:t xml:space="preserve"> وارد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شود</w:t>
      </w:r>
      <w:r w:rsidRPr="00CB6F38">
        <w:rPr>
          <w:rFonts w:ascii="Zar" w:hAnsi="Zar"/>
          <w:highlight w:val="yellow"/>
          <w:rtl/>
        </w:rPr>
        <w:t xml:space="preserve"> و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تواند</w:t>
      </w:r>
      <w:r w:rsidRPr="00CB6F38">
        <w:rPr>
          <w:rFonts w:ascii="Zar" w:hAnsi="Zar"/>
          <w:highlight w:val="yellow"/>
          <w:rtl/>
        </w:rPr>
        <w:t xml:space="preserve"> آن‌ها را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نظارت مستمر بر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قلب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تنفس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کند</w:t>
      </w:r>
      <w:r w:rsidRPr="00CB6F38">
        <w:rPr>
          <w:rFonts w:ascii="Zar" w:hAnsi="Zar"/>
          <w:highlight w:val="yellow"/>
        </w:rPr>
        <w:t>.</w:t>
      </w:r>
    </w:p>
    <w:p w14:paraId="080D0FEE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گنال‌ها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قلب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>: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ستم</w:t>
      </w:r>
      <w:r w:rsidRPr="00CB6F38">
        <w:rPr>
          <w:rFonts w:ascii="Zar" w:hAnsi="Zar"/>
          <w:highlight w:val="yellow"/>
          <w:rtl/>
        </w:rPr>
        <w:t xml:space="preserve">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قادر است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گنال‌ها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حاصل از دستگاه هولتر مان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تور</w:t>
      </w:r>
      <w:r w:rsidRPr="00CB6F38">
        <w:rPr>
          <w:rFonts w:ascii="Zar" w:hAnsi="Zar"/>
          <w:highlight w:val="yellow"/>
          <w:rtl/>
        </w:rPr>
        <w:t xml:space="preserve"> را 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کرده و الگوها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نرمال و غ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رنرمال</w:t>
      </w:r>
      <w:r w:rsidRPr="00CB6F38">
        <w:rPr>
          <w:rFonts w:ascii="Zar" w:hAnsi="Zar"/>
          <w:highlight w:val="yellow"/>
          <w:rtl/>
        </w:rPr>
        <w:t xml:space="preserve"> را شب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ه‌ساز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کند. به عنوان مثال،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تواند</w:t>
      </w:r>
      <w:r w:rsidRPr="00CB6F38">
        <w:rPr>
          <w:rFonts w:ascii="Zar" w:hAnsi="Zar"/>
          <w:highlight w:val="yellow"/>
          <w:rtl/>
        </w:rPr>
        <w:t xml:space="preserve"> اختلالات قلب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مانند آر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ها</w:t>
      </w:r>
      <w:r w:rsidRPr="00CB6F38">
        <w:rPr>
          <w:rFonts w:ascii="Zar" w:hAnsi="Zar"/>
          <w:highlight w:val="yellow"/>
          <w:rtl/>
        </w:rPr>
        <w:t xml:space="preserve"> را تشخ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ص</w:t>
      </w:r>
      <w:r w:rsidRPr="00CB6F38">
        <w:rPr>
          <w:rFonts w:ascii="Zar" w:hAnsi="Zar"/>
          <w:highlight w:val="yellow"/>
          <w:rtl/>
        </w:rPr>
        <w:t xml:space="preserve"> دهد و به پزشک هشدار دهد</w:t>
      </w:r>
      <w:r w:rsidRPr="00CB6F38">
        <w:rPr>
          <w:rFonts w:ascii="Zar" w:hAnsi="Zar"/>
          <w:highlight w:val="yellow"/>
        </w:rPr>
        <w:t>.</w:t>
      </w:r>
    </w:p>
    <w:p w14:paraId="53E6B633" w14:textId="3AE95C0A" w:rsidR="00CB6F38" w:rsidRPr="00CB6F38" w:rsidRDefault="00CB6F38" w:rsidP="0066457F">
      <w:pPr>
        <w:bidi/>
        <w:ind w:left="360"/>
        <w:rPr>
          <w:rFonts w:ascii="Zar" w:hAnsi="Zar"/>
          <w:highlight w:val="yellow"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پالس اکس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متر</w:t>
      </w:r>
      <w:r w:rsidRPr="00CB6F38">
        <w:rPr>
          <w:rFonts w:ascii="Zar" w:hAnsi="Zar"/>
          <w:highlight w:val="yellow"/>
          <w:rtl/>
        </w:rPr>
        <w:t>: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قادر است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پالس اکس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متر</w:t>
      </w:r>
      <w:r w:rsidRPr="00CB6F38">
        <w:rPr>
          <w:rFonts w:ascii="Zar" w:hAnsi="Zar"/>
          <w:highlight w:val="yellow"/>
          <w:rtl/>
        </w:rPr>
        <w:t xml:space="preserve"> را که نشان‌دهنده سطح اکس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ژن</w:t>
      </w:r>
      <w:r w:rsidRPr="00CB6F38">
        <w:rPr>
          <w:rFonts w:ascii="Zar" w:hAnsi="Zar"/>
          <w:highlight w:val="yellow"/>
          <w:rtl/>
        </w:rPr>
        <w:t xml:space="preserve"> خون است، تحل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کرده و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ش‌ب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کند که آ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سطح اکس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ژن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در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خطرناک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قرار دارد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خ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/>
          <w:highlight w:val="yellow"/>
        </w:rPr>
        <w:t>.</w:t>
      </w:r>
    </w:p>
    <w:p w14:paraId="7BEE865E" w14:textId="2D0FC5B4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  <w:rtl/>
        </w:rPr>
        <w:t>5</w:t>
      </w:r>
      <w:r w:rsidRPr="00CB6F38">
        <w:rPr>
          <w:rFonts w:ascii="Zar" w:hAnsi="Zar"/>
          <w:highlight w:val="yellow"/>
        </w:rPr>
        <w:t xml:space="preserve">. </w:t>
      </w:r>
      <w:r w:rsidRPr="00CB6F38">
        <w:rPr>
          <w:rFonts w:ascii="Zar" w:hAnsi="Zar"/>
          <w:highlight w:val="yellow"/>
          <w:rtl/>
        </w:rPr>
        <w:t>استفاده از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سا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</w:rPr>
        <w:t xml:space="preserve"> NCCN </w:t>
      </w:r>
      <w:r w:rsidRPr="00CB6F38">
        <w:rPr>
          <w:rFonts w:ascii="Zar" w:hAnsi="Zar"/>
          <w:highlight w:val="yellow"/>
          <w:rtl/>
        </w:rPr>
        <w:t>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روند درمان</w:t>
      </w:r>
    </w:p>
    <w:p w14:paraId="08A5BD50" w14:textId="77777777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 w:hint="eastAsia"/>
          <w:highlight w:val="yellow"/>
          <w:rtl/>
        </w:rPr>
        <w:lastRenderedPageBreak/>
        <w:t>در</w:t>
      </w:r>
      <w:r w:rsidRPr="00CB6F38">
        <w:rPr>
          <w:rFonts w:ascii="Zar" w:hAnsi="Zar"/>
          <w:highlight w:val="yellow"/>
          <w:rtl/>
        </w:rPr>
        <w:t xml:space="preserve">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وب اپل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شن،</w:t>
      </w:r>
      <w:r w:rsidRPr="00CB6F38">
        <w:rPr>
          <w:rFonts w:ascii="Zar" w:hAnsi="Zar"/>
          <w:highlight w:val="yellow"/>
          <w:rtl/>
        </w:rPr>
        <w:t xml:space="preserve">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پزشک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با استفاده از منابع معتبر جهان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مانند سا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</w:rPr>
        <w:t xml:space="preserve"> NCCN </w:t>
      </w:r>
      <w:r w:rsidRPr="00CB6F38">
        <w:rPr>
          <w:rFonts w:ascii="Zar" w:hAnsi="Zar"/>
          <w:highlight w:val="yellow"/>
          <w:rtl/>
        </w:rPr>
        <w:t>(شبکه مل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سرطان)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به‌روزرسان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اطلاعات درمان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کمک به روند درمان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استفاده خواهد شد.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اطلاعات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توانند</w:t>
      </w:r>
      <w:r w:rsidRPr="00CB6F38">
        <w:rPr>
          <w:rFonts w:ascii="Zar" w:hAnsi="Zar"/>
          <w:highlight w:val="yellow"/>
          <w:rtl/>
        </w:rPr>
        <w:t xml:space="preserve"> به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و پزشکان کمک کنند تا از جد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دتر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روش‌ها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</w:t>
      </w:r>
      <w:r w:rsidRPr="00CB6F38">
        <w:rPr>
          <w:rFonts w:ascii="Zar" w:hAnsi="Zar" w:hint="eastAsia"/>
          <w:highlight w:val="yellow"/>
          <w:rtl/>
        </w:rPr>
        <w:t>درمان</w:t>
      </w:r>
      <w:r w:rsidRPr="00CB6F38">
        <w:rPr>
          <w:rFonts w:ascii="Zar" w:hAnsi="Zar"/>
          <w:highlight w:val="yellow"/>
          <w:rtl/>
        </w:rPr>
        <w:t xml:space="preserve"> و پروتکل‌ها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درمان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سرطان مطلع شوند</w:t>
      </w:r>
      <w:r w:rsidRPr="00CB6F38">
        <w:rPr>
          <w:rFonts w:ascii="Zar" w:hAnsi="Zar"/>
          <w:highlight w:val="yellow"/>
        </w:rPr>
        <w:t>.</w:t>
      </w:r>
    </w:p>
    <w:p w14:paraId="454027B0" w14:textId="71C4FC4B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  <w:rtl/>
        </w:rPr>
        <w:t>6</w:t>
      </w:r>
      <w:r w:rsidRPr="00CB6F38">
        <w:rPr>
          <w:rFonts w:ascii="Zar" w:hAnsi="Zar"/>
          <w:highlight w:val="yellow"/>
        </w:rPr>
        <w:t xml:space="preserve">. </w:t>
      </w:r>
      <w:r w:rsidRPr="00CB6F38">
        <w:rPr>
          <w:rFonts w:ascii="Zar" w:hAnsi="Zar"/>
          <w:highlight w:val="yellow"/>
          <w:rtl/>
        </w:rPr>
        <w:t>اطلاعات مال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پشت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بان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اجتماع</w:t>
      </w:r>
      <w:r w:rsidRPr="00CB6F38">
        <w:rPr>
          <w:rFonts w:ascii="Zar" w:hAnsi="Zar" w:hint="cs"/>
          <w:highlight w:val="yellow"/>
          <w:rtl/>
        </w:rPr>
        <w:t>ی</w:t>
      </w:r>
    </w:p>
    <w:p w14:paraId="1E270DB2" w14:textId="7B003120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 w:hint="eastAsia"/>
          <w:highlight w:val="yellow"/>
          <w:rtl/>
        </w:rPr>
        <w:t>هوش</w:t>
      </w:r>
      <w:r w:rsidRPr="00CB6F38">
        <w:rPr>
          <w:rFonts w:ascii="Zar" w:hAnsi="Zar"/>
          <w:highlight w:val="yellow"/>
          <w:rtl/>
        </w:rPr>
        <w:t xml:space="preserve">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در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س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ستم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تواند</w:t>
      </w:r>
      <w:r w:rsidRPr="00CB6F38">
        <w:rPr>
          <w:rFonts w:ascii="Zar" w:hAnsi="Zar"/>
          <w:highlight w:val="yellow"/>
          <w:rtl/>
        </w:rPr>
        <w:t xml:space="preserve"> از داده‌ها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مال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تسه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فرآ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ندها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پشت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بان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اجتماع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استفاده کند. به‌و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ژه،</w:t>
      </w:r>
      <w:r w:rsidRPr="00CB6F38">
        <w:rPr>
          <w:rFonts w:ascii="Zar" w:hAnsi="Zar"/>
          <w:highlight w:val="yellow"/>
          <w:rtl/>
        </w:rPr>
        <w:t xml:space="preserve">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بخش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تواند</w:t>
      </w:r>
      <w:r w:rsidRPr="00CB6F38">
        <w:rPr>
          <w:rFonts w:ascii="Zar" w:hAnsi="Zar"/>
          <w:highlight w:val="yellow"/>
          <w:rtl/>
        </w:rPr>
        <w:t xml:space="preserve"> اطلاعات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را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ارجاع به انجمن‌ها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حما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مراکز مشاوره مال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اجتماع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پردازش کند</w:t>
      </w:r>
      <w:r w:rsidRPr="00CB6F38">
        <w:rPr>
          <w:rFonts w:ascii="Zar" w:hAnsi="Zar"/>
          <w:highlight w:val="yellow"/>
        </w:rPr>
        <w:t>.</w:t>
      </w:r>
    </w:p>
    <w:p w14:paraId="0516096D" w14:textId="51698844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</w:rPr>
        <w:t xml:space="preserve">    </w:t>
      </w:r>
      <w:r w:rsidRPr="00CB6F38">
        <w:rPr>
          <w:rFonts w:ascii="Zar" w:hAnsi="Zar"/>
          <w:highlight w:val="yellow"/>
          <w:rtl/>
        </w:rPr>
        <w:t>پشت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بان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اجتماع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و مشاوره روان‌شناخت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>: هوش مصنوع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بر اساس تار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خچه</w:t>
      </w:r>
      <w:r w:rsidRPr="00CB6F38">
        <w:rPr>
          <w:rFonts w:ascii="Zar" w:hAnsi="Zar"/>
          <w:highlight w:val="yellow"/>
          <w:rtl/>
        </w:rPr>
        <w:t xml:space="preserve"> و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مار،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تواند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را به انجمن‌ها و گروه‌ها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حما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مناسب معرف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کرده و مشاوره‌ها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روان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ز</w:t>
      </w:r>
      <w:r w:rsidRPr="00CB6F38">
        <w:rPr>
          <w:rFonts w:ascii="Zar" w:hAnsi="Zar"/>
          <w:highlight w:val="yellow"/>
          <w:rtl/>
        </w:rPr>
        <w:t xml:space="preserve"> به آن‌ها ارائه دهد</w:t>
      </w:r>
      <w:r w:rsidRPr="00CB6F38">
        <w:rPr>
          <w:rFonts w:ascii="Zar" w:hAnsi="Zar"/>
          <w:highlight w:val="yellow"/>
        </w:rPr>
        <w:t>.</w:t>
      </w:r>
    </w:p>
    <w:p w14:paraId="3E347CF4" w14:textId="39EE0345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/>
          <w:highlight w:val="yellow"/>
          <w:rtl/>
        </w:rPr>
        <w:t>7</w:t>
      </w:r>
      <w:r w:rsidRPr="00CB6F38">
        <w:rPr>
          <w:rFonts w:ascii="Zar" w:hAnsi="Zar"/>
          <w:highlight w:val="yellow"/>
        </w:rPr>
        <w:t xml:space="preserve">. </w:t>
      </w:r>
      <w:r w:rsidRPr="00CB6F38">
        <w:rPr>
          <w:rFonts w:ascii="Zar" w:hAnsi="Zar"/>
          <w:highlight w:val="yellow"/>
          <w:rtl/>
        </w:rPr>
        <w:t>امکان مراجعه آنلا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قبل از 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</w:p>
    <w:p w14:paraId="6C735FA5" w14:textId="38FC163D" w:rsidR="00CB6F38" w:rsidRPr="00CB6F38" w:rsidRDefault="00CB6F38" w:rsidP="00CB6F38">
      <w:pPr>
        <w:bidi/>
        <w:ind w:left="360"/>
        <w:rPr>
          <w:rFonts w:ascii="Zar" w:hAnsi="Zar"/>
          <w:highlight w:val="yellow"/>
          <w:rtl/>
        </w:rPr>
      </w:pPr>
      <w:r w:rsidRPr="00CB6F38">
        <w:rPr>
          <w:rFonts w:ascii="Zar" w:hAnsi="Zar" w:hint="eastAsia"/>
          <w:highlight w:val="yellow"/>
          <w:rtl/>
        </w:rPr>
        <w:t>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توانند</w:t>
      </w:r>
      <w:r w:rsidRPr="00CB6F38">
        <w:rPr>
          <w:rFonts w:ascii="Zar" w:hAnsi="Zar"/>
          <w:highlight w:val="yellow"/>
          <w:rtl/>
        </w:rPr>
        <w:t xml:space="preserve"> پ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ش</w:t>
      </w:r>
      <w:r w:rsidRPr="00CB6F38">
        <w:rPr>
          <w:rFonts w:ascii="Zar" w:hAnsi="Zar"/>
          <w:highlight w:val="yellow"/>
          <w:rtl/>
        </w:rPr>
        <w:t xml:space="preserve"> از موعد 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خود در صورت مواجهه با مشکل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تغ</w:t>
      </w:r>
      <w:r w:rsidRPr="00CB6F38">
        <w:rPr>
          <w:rFonts w:ascii="Zar" w:hAnsi="Zar" w:hint="cs"/>
          <w:highlight w:val="yellow"/>
          <w:rtl/>
        </w:rPr>
        <w:t>یی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/>
          <w:highlight w:val="yellow"/>
          <w:rtl/>
        </w:rPr>
        <w:t xml:space="preserve"> در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سلامتشان، به وب‌سا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مراجعه کرده و اطلاعات جد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</w:t>
      </w:r>
      <w:r w:rsidRPr="00CB6F38">
        <w:rPr>
          <w:rFonts w:ascii="Zar" w:hAnsi="Zar"/>
          <w:highlight w:val="yellow"/>
          <w:rtl/>
        </w:rPr>
        <w:t xml:space="preserve"> خود را وارد کنند.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اطلاعات شامل علائم جد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د،</w:t>
      </w:r>
      <w:r w:rsidRPr="00CB6F38">
        <w:rPr>
          <w:rFonts w:ascii="Zar" w:hAnsi="Zar"/>
          <w:highlight w:val="yellow"/>
          <w:rtl/>
        </w:rPr>
        <w:t xml:space="preserve"> تغ</w:t>
      </w:r>
      <w:r w:rsidRPr="00CB6F38">
        <w:rPr>
          <w:rFonts w:ascii="Zar" w:hAnsi="Zar" w:hint="cs"/>
          <w:highlight w:val="yellow"/>
          <w:rtl/>
        </w:rPr>
        <w:t>یی</w:t>
      </w:r>
      <w:r w:rsidRPr="00CB6F38">
        <w:rPr>
          <w:rFonts w:ascii="Zar" w:hAnsi="Zar" w:hint="eastAsia"/>
          <w:highlight w:val="yellow"/>
          <w:rtl/>
        </w:rPr>
        <w:t>رات</w:t>
      </w:r>
      <w:r w:rsidRPr="00CB6F38">
        <w:rPr>
          <w:rFonts w:ascii="Zar" w:hAnsi="Zar"/>
          <w:highlight w:val="yellow"/>
          <w:rtl/>
        </w:rPr>
        <w:t xml:space="preserve">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سلامت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مشکلات جسم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است که ممکن است در فاصله زمان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دو 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eastAsia"/>
          <w:highlight w:val="yellow"/>
          <w:rtl/>
        </w:rPr>
        <w:t>ه‌وجود</w:t>
      </w:r>
      <w:r w:rsidRPr="00CB6F38">
        <w:rPr>
          <w:rFonts w:ascii="Zar" w:hAnsi="Zar"/>
          <w:highlight w:val="yellow"/>
          <w:rtl/>
        </w:rPr>
        <w:t xml:space="preserve"> آمده باشد.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ماران</w:t>
      </w:r>
      <w:r w:rsidRPr="00CB6F38">
        <w:rPr>
          <w:rFonts w:ascii="Zar" w:hAnsi="Zar"/>
          <w:highlight w:val="yellow"/>
          <w:rtl/>
        </w:rPr>
        <w:t xml:space="preserve"> با تکم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ل</w:t>
      </w:r>
      <w:r w:rsidRPr="00CB6F38">
        <w:rPr>
          <w:rFonts w:ascii="Zar" w:hAnsi="Zar"/>
          <w:highlight w:val="yellow"/>
          <w:rtl/>
        </w:rPr>
        <w:t xml:space="preserve">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/>
          <w:highlight w:val="yellow"/>
          <w:rtl/>
        </w:rPr>
        <w:t xml:space="preserve"> فرم آنلا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توانند</w:t>
      </w:r>
      <w:r w:rsidRPr="00CB6F38">
        <w:rPr>
          <w:rFonts w:ascii="Zar" w:hAnsi="Zar"/>
          <w:highlight w:val="yellow"/>
          <w:rtl/>
        </w:rPr>
        <w:t xml:space="preserve">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خود را ثبت کرده و پزشک از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اطلاعات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تصم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م‌گ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سر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ع‌تر</w:t>
      </w:r>
      <w:r w:rsidRPr="00CB6F38">
        <w:rPr>
          <w:rFonts w:ascii="Zar" w:hAnsi="Zar"/>
          <w:highlight w:val="yellow"/>
          <w:rtl/>
        </w:rPr>
        <w:t xml:space="preserve"> استفاده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کند</w:t>
      </w:r>
      <w:r w:rsidRPr="00CB6F38">
        <w:rPr>
          <w:rFonts w:ascii="Zar" w:hAnsi="Zar"/>
          <w:highlight w:val="yellow"/>
        </w:rPr>
        <w:t>.</w:t>
      </w:r>
    </w:p>
    <w:p w14:paraId="487CA437" w14:textId="21293F8B" w:rsidR="00116F50" w:rsidRPr="00D161A8" w:rsidRDefault="00CB6F38" w:rsidP="00CB6F38">
      <w:pPr>
        <w:bidi/>
        <w:ind w:left="360"/>
        <w:jc w:val="both"/>
        <w:rPr>
          <w:rFonts w:ascii="Zar" w:hAnsi="Zar"/>
          <w:rtl/>
        </w:rPr>
      </w:pPr>
      <w:r w:rsidRPr="00CB6F38">
        <w:rPr>
          <w:rFonts w:ascii="Zar" w:hAnsi="Zar"/>
          <w:highlight w:val="yellow"/>
          <w:rtl/>
        </w:rPr>
        <w:t xml:space="preserve">    فرم آنلا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ثبت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>: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فرم‌ها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توانند</w:t>
      </w:r>
      <w:r w:rsidRPr="00CB6F38">
        <w:rPr>
          <w:rFonts w:ascii="Zar" w:hAnsi="Zar"/>
          <w:highlight w:val="yellow"/>
          <w:rtl/>
        </w:rPr>
        <w:t xml:space="preserve"> شامل سوالات مرتبط با علائم جد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د</w:t>
      </w:r>
      <w:r w:rsidRPr="00CB6F38">
        <w:rPr>
          <w:rFonts w:ascii="Zar" w:hAnsi="Zar"/>
          <w:highlight w:val="yellow"/>
          <w:rtl/>
        </w:rPr>
        <w:t xml:space="preserve"> 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</w:t>
      </w:r>
      <w:r w:rsidRPr="00CB6F38">
        <w:rPr>
          <w:rFonts w:ascii="Zar" w:hAnsi="Zar"/>
          <w:highlight w:val="yellow"/>
          <w:rtl/>
        </w:rPr>
        <w:t xml:space="preserve"> مشکلات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باشند که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تجربه کرده است. 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ن</w:t>
      </w:r>
      <w:r w:rsidRPr="00CB6F38">
        <w:rPr>
          <w:rFonts w:ascii="Zar" w:hAnsi="Zar"/>
          <w:highlight w:val="yellow"/>
          <w:rtl/>
        </w:rPr>
        <w:t xml:space="preserve"> 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ژگ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کمک م</w:t>
      </w:r>
      <w:r w:rsidRPr="00CB6F38">
        <w:rPr>
          <w:rFonts w:ascii="Zar" w:hAnsi="Zar" w:hint="cs"/>
          <w:highlight w:val="yellow"/>
          <w:rtl/>
        </w:rPr>
        <w:t>ی‌</w:t>
      </w:r>
      <w:r w:rsidRPr="00CB6F38">
        <w:rPr>
          <w:rFonts w:ascii="Zar" w:hAnsi="Zar" w:hint="eastAsia"/>
          <w:highlight w:val="yellow"/>
          <w:rtl/>
        </w:rPr>
        <w:t>کند</w:t>
      </w:r>
      <w:r w:rsidRPr="00CB6F38">
        <w:rPr>
          <w:rFonts w:ascii="Zar" w:hAnsi="Zar"/>
          <w:highlight w:val="yellow"/>
          <w:rtl/>
        </w:rPr>
        <w:t xml:space="preserve"> که پزشک قبل از و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ف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ک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،</w:t>
      </w:r>
      <w:r w:rsidRPr="00CB6F38">
        <w:rPr>
          <w:rFonts w:ascii="Zar" w:hAnsi="Zar"/>
          <w:highlight w:val="yellow"/>
          <w:rtl/>
        </w:rPr>
        <w:t xml:space="preserve"> اطلاعات لازم برا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ارز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/>
          <w:highlight w:val="yellow"/>
          <w:rtl/>
        </w:rPr>
        <w:t xml:space="preserve"> بهتر وضع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ت</w:t>
      </w:r>
      <w:r w:rsidRPr="00CB6F38">
        <w:rPr>
          <w:rFonts w:ascii="Zar" w:hAnsi="Zar"/>
          <w:highlight w:val="yellow"/>
          <w:rtl/>
        </w:rPr>
        <w:t xml:space="preserve"> ب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مار</w:t>
      </w:r>
      <w:r w:rsidRPr="00CB6F38">
        <w:rPr>
          <w:rFonts w:ascii="Zar" w:hAnsi="Zar"/>
          <w:highlight w:val="yellow"/>
          <w:rtl/>
        </w:rPr>
        <w:t xml:space="preserve"> را در</w:t>
      </w:r>
      <w:r w:rsidRPr="00CB6F38">
        <w:rPr>
          <w:rFonts w:ascii="Zar" w:hAnsi="Zar" w:hint="cs"/>
          <w:highlight w:val="yellow"/>
          <w:rtl/>
        </w:rPr>
        <w:t>ی</w:t>
      </w:r>
      <w:r w:rsidRPr="00CB6F38">
        <w:rPr>
          <w:rFonts w:ascii="Zar" w:hAnsi="Zar" w:hint="eastAsia"/>
          <w:highlight w:val="yellow"/>
          <w:rtl/>
        </w:rPr>
        <w:t>افت</w:t>
      </w:r>
      <w:r w:rsidRPr="00CB6F38">
        <w:rPr>
          <w:rFonts w:ascii="Zar" w:hAnsi="Zar"/>
          <w:highlight w:val="yellow"/>
          <w:rtl/>
        </w:rPr>
        <w:t xml:space="preserve"> کند.</w:t>
      </w:r>
    </w:p>
    <w:p w14:paraId="70B4A1B4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 w:hint="eastAsia"/>
          <w:rtl/>
        </w:rPr>
        <w:t>کاربرد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نها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</w:rPr>
        <w:t>:</w:t>
      </w:r>
    </w:p>
    <w:p w14:paraId="5CAC5A6B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ش‌ب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مشکلات بهداشت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</w:rPr>
        <w:t>:</w:t>
      </w:r>
    </w:p>
    <w:p w14:paraId="5B15A797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    </w:t>
      </w:r>
      <w:r w:rsidRPr="00D161A8">
        <w:rPr>
          <w:rFonts w:ascii="Zar" w:hAnsi="Zar"/>
          <w:rtl/>
        </w:rPr>
        <w:t>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به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کمک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کند</w:t>
      </w:r>
      <w:r w:rsidRPr="00D161A8">
        <w:rPr>
          <w:rFonts w:ascii="Zar" w:hAnsi="Zar"/>
          <w:rtl/>
        </w:rPr>
        <w:t xml:space="preserve"> که زودتر مشکلات بهداشت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را شناسا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  <w:rtl/>
        </w:rPr>
        <w:t xml:space="preserve"> کرده و اقدامات لازم را در مراحل اول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ه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انجام دهند، که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تاث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/>
          <w:rtl/>
        </w:rPr>
        <w:t xml:space="preserve"> 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شرفت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بهبود 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زندگ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</w:t>
      </w:r>
      <w:r w:rsidRPr="00D161A8">
        <w:rPr>
          <w:rFonts w:ascii="Zar" w:hAnsi="Zar"/>
          <w:rtl/>
        </w:rPr>
        <w:t xml:space="preserve"> داشته باشد</w:t>
      </w:r>
      <w:r w:rsidRPr="00D161A8">
        <w:rPr>
          <w:rFonts w:ascii="Zar" w:hAnsi="Zar"/>
        </w:rPr>
        <w:t>.</w:t>
      </w:r>
    </w:p>
    <w:p w14:paraId="68CB3B32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راهنما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مراجعه به پزشک</w:t>
      </w:r>
      <w:r w:rsidRPr="00D161A8">
        <w:rPr>
          <w:rFonts w:ascii="Zar" w:hAnsi="Zar"/>
        </w:rPr>
        <w:t>:</w:t>
      </w:r>
    </w:p>
    <w:p w14:paraId="57AAEA38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    </w:t>
      </w:r>
      <w:r w:rsidRPr="00D161A8">
        <w:rPr>
          <w:rFonts w:ascii="Zar" w:hAnsi="Zar"/>
          <w:rtl/>
        </w:rPr>
        <w:t>در صورت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که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</w:t>
      </w:r>
      <w:r w:rsidRPr="00D161A8">
        <w:rPr>
          <w:rFonts w:ascii="Zar" w:hAnsi="Zar"/>
          <w:rtl/>
        </w:rPr>
        <w:t xml:space="preserve"> مشکلات جد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را شناسا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  <w:rtl/>
        </w:rPr>
        <w:t xml:space="preserve"> کند، به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</w:t>
      </w:r>
      <w:r w:rsidRPr="00D161A8">
        <w:rPr>
          <w:rFonts w:ascii="Zar" w:hAnsi="Zar"/>
          <w:rtl/>
        </w:rPr>
        <w:t xml:space="preserve">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شنهاد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دهد</w:t>
      </w:r>
      <w:r w:rsidRPr="00D161A8">
        <w:rPr>
          <w:rFonts w:ascii="Zar" w:hAnsi="Zar"/>
          <w:rtl/>
        </w:rPr>
        <w:t xml:space="preserve"> که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افت</w:t>
      </w:r>
      <w:r w:rsidRPr="00D161A8">
        <w:rPr>
          <w:rFonts w:ascii="Zar" w:hAnsi="Zar"/>
          <w:rtl/>
        </w:rPr>
        <w:t xml:space="preserve"> مشاوره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شتر</w:t>
      </w:r>
      <w:r w:rsidRPr="00D161A8">
        <w:rPr>
          <w:rFonts w:ascii="Zar" w:hAnsi="Zar"/>
          <w:rtl/>
        </w:rPr>
        <w:t xml:space="preserve"> به پزشک مراجعه کند و زمان‌بند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چکاپ‌ها را به‌طور دق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ق</w:t>
      </w:r>
      <w:r w:rsidRPr="00D161A8">
        <w:rPr>
          <w:rFonts w:ascii="Zar" w:hAnsi="Zar"/>
          <w:rtl/>
        </w:rPr>
        <w:t xml:space="preserve"> تنظ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کند</w:t>
      </w:r>
      <w:r w:rsidRPr="00D161A8">
        <w:rPr>
          <w:rFonts w:ascii="Zar" w:hAnsi="Zar"/>
        </w:rPr>
        <w:t>.</w:t>
      </w:r>
    </w:p>
    <w:p w14:paraId="52E84640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lastRenderedPageBreak/>
        <w:t xml:space="preserve">    </w:t>
      </w:r>
      <w:r w:rsidRPr="00D161A8">
        <w:rPr>
          <w:rFonts w:ascii="Zar" w:hAnsi="Zar"/>
          <w:rtl/>
        </w:rPr>
        <w:t>ارتقا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درمان</w:t>
      </w:r>
      <w:r w:rsidRPr="00D161A8">
        <w:rPr>
          <w:rFonts w:ascii="Zar" w:hAnsi="Zar"/>
        </w:rPr>
        <w:t>:</w:t>
      </w:r>
    </w:p>
    <w:p w14:paraId="33DBF246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    </w:t>
      </w:r>
      <w:r w:rsidRPr="00D161A8">
        <w:rPr>
          <w:rFonts w:ascii="Zar" w:hAnsi="Zar"/>
          <w:rtl/>
        </w:rPr>
        <w:t>با استفاده از داده‌ها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ق</w:t>
      </w:r>
      <w:r w:rsidRPr="00D161A8">
        <w:rPr>
          <w:rFonts w:ascii="Zar" w:hAnsi="Zar"/>
          <w:rtl/>
        </w:rPr>
        <w:t xml:space="preserve"> و به‌روز، پزشکان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توانند</w:t>
      </w:r>
      <w:r w:rsidRPr="00D161A8">
        <w:rPr>
          <w:rFonts w:ascii="Zar" w:hAnsi="Zar"/>
          <w:rtl/>
        </w:rPr>
        <w:t xml:space="preserve"> اطلاعات کامل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وضع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</w:t>
      </w:r>
      <w:r w:rsidRPr="00D161A8">
        <w:rPr>
          <w:rFonts w:ascii="Zar" w:hAnsi="Zar"/>
          <w:rtl/>
        </w:rPr>
        <w:t xml:space="preserve"> داشته باشند و تصم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مات</w:t>
      </w:r>
      <w:r w:rsidRPr="00D161A8">
        <w:rPr>
          <w:rFonts w:ascii="Zar" w:hAnsi="Zar"/>
          <w:rtl/>
        </w:rPr>
        <w:t xml:space="preserve"> درمان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ق‌تر</w:t>
      </w:r>
      <w:r w:rsidRPr="00D161A8">
        <w:rPr>
          <w:rFonts w:ascii="Zar" w:hAnsi="Zar"/>
          <w:rtl/>
        </w:rPr>
        <w:t xml:space="preserve"> و به‌موقع اتخاذ کنند</w:t>
      </w:r>
      <w:r w:rsidRPr="00D161A8">
        <w:rPr>
          <w:rFonts w:ascii="Zar" w:hAnsi="Zar"/>
        </w:rPr>
        <w:t>.</w:t>
      </w:r>
    </w:p>
    <w:p w14:paraId="17EA25EC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اجتماع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روان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</w:rPr>
        <w:t>:</w:t>
      </w:r>
    </w:p>
    <w:p w14:paraId="0CBD94F2" w14:textId="77777777" w:rsidR="00116F50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 xml:space="preserve">       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توانند</w:t>
      </w:r>
      <w:r w:rsidRPr="00D161A8">
        <w:rPr>
          <w:rFonts w:ascii="Zar" w:hAnsi="Zar"/>
          <w:rtl/>
        </w:rPr>
        <w:t xml:space="preserve"> از پشت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بان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اجتماع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روان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مال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طر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ق</w:t>
      </w:r>
      <w:r w:rsidRPr="00D161A8">
        <w:rPr>
          <w:rFonts w:ascii="Zar" w:hAnsi="Zar"/>
          <w:rtl/>
        </w:rPr>
        <w:t xml:space="preserve"> انجمن‌ها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بهره‌مند شوند.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کمک‌ها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شامل مشاوره روانشناس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برنامه‌ها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مال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</w:t>
      </w:r>
      <w:r w:rsidRPr="00D161A8">
        <w:rPr>
          <w:rFonts w:ascii="Zar" w:hAnsi="Zar"/>
          <w:rtl/>
        </w:rPr>
        <w:t xml:space="preserve"> 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ارجاع به مراکز درمان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باشد.</w:t>
      </w:r>
    </w:p>
    <w:p w14:paraId="6007C2F5" w14:textId="77777777" w:rsidR="00564DB3" w:rsidRDefault="00B3402A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نوآوری محصول شما چیست؟</w:t>
      </w:r>
    </w:p>
    <w:p w14:paraId="24CF0FF1" w14:textId="77777777" w:rsidR="00116F50" w:rsidRPr="00116F50" w:rsidRDefault="00116F50" w:rsidP="00CB6F38">
      <w:pPr>
        <w:bidi/>
        <w:ind w:left="360"/>
        <w:jc w:val="both"/>
        <w:rPr>
          <w:rFonts w:ascii="Zar" w:hAnsi="Zar"/>
        </w:rPr>
      </w:pPr>
      <w:r w:rsidRPr="00D161A8">
        <w:rPr>
          <w:rFonts w:ascii="Zar" w:hAnsi="Zar"/>
          <w:rtl/>
        </w:rPr>
        <w:t>نوآور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محصول شما در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است که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مبتن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 هوش مصنوع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نظارت و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وضع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سلامت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سرطان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ارائه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دهد</w:t>
      </w:r>
      <w:r w:rsidRPr="00D161A8">
        <w:rPr>
          <w:rFonts w:ascii="Zar" w:hAnsi="Zar"/>
          <w:rtl/>
        </w:rPr>
        <w:t>.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</w:t>
      </w:r>
      <w:r w:rsidRPr="00D161A8">
        <w:rPr>
          <w:rFonts w:ascii="Zar" w:hAnsi="Zar"/>
          <w:rtl/>
        </w:rPr>
        <w:t xml:space="preserve"> با استفاده از داده‌ها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چکاپ‌ها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دوره‌ا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ش‌ب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مشکلات آ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نده</w:t>
      </w:r>
      <w:r w:rsidRPr="00D161A8">
        <w:rPr>
          <w:rFonts w:ascii="Zar" w:hAnsi="Zar"/>
          <w:rtl/>
        </w:rPr>
        <w:t xml:space="preserve"> و هشدار به موقع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مراجعه به پزشک را فراهم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/>
          <w:rtl/>
        </w:rPr>
        <w:t>کند. همچن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توانند</w:t>
      </w:r>
      <w:r w:rsidRPr="00D161A8">
        <w:rPr>
          <w:rFonts w:ascii="Zar" w:hAnsi="Zar"/>
          <w:rtl/>
        </w:rPr>
        <w:t xml:space="preserve"> اطلاعات خانوادگ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خود را وارد کرده و از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اجتماع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انجمن‌ها بهره‌مند شوند.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ابزار به‌و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ژه</w:t>
      </w:r>
      <w:r w:rsidRPr="00D161A8">
        <w:rPr>
          <w:rFonts w:ascii="Zar" w:hAnsi="Zar"/>
          <w:rtl/>
        </w:rPr>
        <w:t xml:space="preserve"> در ارتقا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درمان و پشت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بان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روان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موثر است.</w:t>
      </w:r>
    </w:p>
    <w:p w14:paraId="36A34959" w14:textId="77777777" w:rsidR="00C424B9" w:rsidRDefault="00DB6EB7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روش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تولید،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قابلیت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تولید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انبوه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را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دارد؟</w:t>
      </w:r>
    </w:p>
    <w:p w14:paraId="3141A909" w14:textId="77777777" w:rsidR="000F5911" w:rsidRPr="000F5911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روش تول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به‌طور عمده شامل مراحل طراح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توسعه نرم‌افزار است، که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به راحت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اس‌پذ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/>
          <w:rtl/>
        </w:rPr>
        <w:t xml:space="preserve"> باشد و قابل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تول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انبوه را دارد. چون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محصول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است، 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به تول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سخت‌افزار 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ندارد و تنها 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</w:t>
      </w:r>
      <w:r w:rsidRPr="00D161A8">
        <w:rPr>
          <w:rFonts w:ascii="Zar" w:hAnsi="Zar"/>
          <w:rtl/>
        </w:rPr>
        <w:t xml:space="preserve"> به 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رساخت‌ها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نرم‌افزار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سرور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پردازش داده‌ها و ارائه خدمات دارد</w:t>
      </w:r>
      <w:r w:rsidRPr="00D161A8">
        <w:rPr>
          <w:rFonts w:ascii="Zar" w:hAnsi="Zar"/>
        </w:rPr>
        <w:t>.</w:t>
      </w:r>
    </w:p>
    <w:p w14:paraId="3EFE7F9B" w14:textId="77777777" w:rsidR="00B52EFF" w:rsidRDefault="00C424B9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محصول در صورت تولید انبوه،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قابلیت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فروش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و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قدرت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رقابت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در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بازار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را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دارد؟</w:t>
      </w:r>
    </w:p>
    <w:p w14:paraId="44724622" w14:textId="77777777" w:rsidR="00116F50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مق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اس‌پذ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نرم‌افزار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>: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به راحت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تعداد 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کاربران (ب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ماران،</w:t>
      </w:r>
      <w:r w:rsidRPr="00D161A8">
        <w:rPr>
          <w:rFonts w:ascii="Zar" w:hAnsi="Zar"/>
          <w:rtl/>
        </w:rPr>
        <w:t xml:space="preserve"> پزشکان، انجمن‌ها) مق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اس‌بند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شود. با استفاده از فناور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ابر</w:t>
      </w:r>
      <w:r w:rsidRPr="00D161A8">
        <w:rPr>
          <w:rFonts w:ascii="Zar" w:hAnsi="Zar"/>
        </w:rPr>
        <w:t xml:space="preserve"> (Cloud Computing)</w:t>
      </w:r>
      <w:r w:rsidRPr="00D161A8">
        <w:rPr>
          <w:rFonts w:ascii="Zar" w:hAnsi="Zar"/>
          <w:rtl/>
        </w:rPr>
        <w:t>،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</w:t>
      </w:r>
      <w:r w:rsidRPr="00D161A8">
        <w:rPr>
          <w:rFonts w:ascii="Zar" w:hAnsi="Zar"/>
          <w:rtl/>
        </w:rPr>
        <w:t xml:space="preserve"> به راحت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ظرف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سرورها را افزا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</w:t>
      </w:r>
      <w:r w:rsidRPr="00D161A8">
        <w:rPr>
          <w:rFonts w:ascii="Zar" w:hAnsi="Zar"/>
          <w:rtl/>
        </w:rPr>
        <w:t xml:space="preserve"> داد تا از بار تراف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شتر</w:t>
      </w:r>
      <w:r w:rsidRPr="00D161A8">
        <w:rPr>
          <w:rFonts w:ascii="Zar" w:hAnsi="Zar"/>
          <w:rtl/>
        </w:rPr>
        <w:t xml:space="preserve"> پشت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بان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کند</w:t>
      </w:r>
      <w:r w:rsidRPr="00D161A8">
        <w:rPr>
          <w:rFonts w:ascii="Zar" w:hAnsi="Zar"/>
        </w:rPr>
        <w:t>.</w:t>
      </w:r>
    </w:p>
    <w:p w14:paraId="6EF9649C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دسترس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جهان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>: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محصول به دل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ل</w:t>
      </w:r>
      <w:r w:rsidRPr="00D161A8">
        <w:rPr>
          <w:rFonts w:ascii="Zar" w:hAnsi="Zar"/>
          <w:rtl/>
        </w:rPr>
        <w:t xml:space="preserve"> مبتن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بودن بر وب،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به صورت جهان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سرطان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مراکز درمان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 دسترس باشد و به راحت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به تعداد 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اد</w:t>
      </w:r>
      <w:r w:rsidRPr="00D161A8">
        <w:rPr>
          <w:rFonts w:ascii="Zar" w:hAnsi="Zar"/>
          <w:rtl/>
        </w:rPr>
        <w:t xml:space="preserve"> کاربران خدمت‌رسان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کند</w:t>
      </w:r>
      <w:r w:rsidRPr="00D161A8">
        <w:rPr>
          <w:rFonts w:ascii="Zar" w:hAnsi="Zar"/>
        </w:rPr>
        <w:t>.</w:t>
      </w:r>
    </w:p>
    <w:p w14:paraId="7095A1D7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lastRenderedPageBreak/>
        <w:t xml:space="preserve">    </w:t>
      </w:r>
      <w:r w:rsidRPr="00D161A8">
        <w:rPr>
          <w:rFonts w:ascii="Zar" w:hAnsi="Zar"/>
          <w:rtl/>
        </w:rPr>
        <w:t>پشت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بان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به‌روزرسان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مستمر: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به راحت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به‌روزرسان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مداوم (افزودن و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ژگ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جد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د،</w:t>
      </w:r>
      <w:r w:rsidRPr="00D161A8">
        <w:rPr>
          <w:rFonts w:ascii="Zar" w:hAnsi="Zar"/>
          <w:rtl/>
        </w:rPr>
        <w:t xml:space="preserve"> بهبود الگور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تم‌ها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هوش مصنوع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تغ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 w:hint="eastAsia"/>
          <w:rtl/>
        </w:rPr>
        <w:t>رات</w:t>
      </w:r>
      <w:r w:rsidRPr="00D161A8">
        <w:rPr>
          <w:rFonts w:ascii="Zar" w:hAnsi="Zar"/>
          <w:rtl/>
        </w:rPr>
        <w:t xml:space="preserve"> در فرآ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ندها</w:t>
      </w:r>
      <w:r w:rsidRPr="00D161A8">
        <w:rPr>
          <w:rFonts w:ascii="Zar" w:hAnsi="Zar"/>
          <w:rtl/>
        </w:rPr>
        <w:t>) به‌روزرسان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شود بدون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نکه</w:t>
      </w:r>
      <w:r w:rsidRPr="00D161A8">
        <w:rPr>
          <w:rFonts w:ascii="Zar" w:hAnsi="Zar"/>
          <w:rtl/>
        </w:rPr>
        <w:t xml:space="preserve"> 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</w:t>
      </w:r>
      <w:r w:rsidRPr="00D161A8">
        <w:rPr>
          <w:rFonts w:ascii="Zar" w:hAnsi="Zar"/>
          <w:rtl/>
        </w:rPr>
        <w:t xml:space="preserve"> به تول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مجدد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</w:t>
      </w:r>
      <w:r w:rsidRPr="00D161A8">
        <w:rPr>
          <w:rFonts w:ascii="Zar" w:hAnsi="Zar"/>
          <w:rtl/>
        </w:rPr>
        <w:t xml:space="preserve"> تغ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 w:hint="eastAsia"/>
          <w:rtl/>
        </w:rPr>
        <w:t>رات</w:t>
      </w:r>
      <w:r w:rsidRPr="00D161A8">
        <w:rPr>
          <w:rFonts w:ascii="Zar" w:hAnsi="Zar"/>
          <w:rtl/>
        </w:rPr>
        <w:t xml:space="preserve"> سخت‌افزار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باشد</w:t>
      </w:r>
      <w:r w:rsidRPr="00D161A8">
        <w:rPr>
          <w:rFonts w:ascii="Zar" w:hAnsi="Zar"/>
        </w:rPr>
        <w:t>.</w:t>
      </w:r>
    </w:p>
    <w:p w14:paraId="376EA7F9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 w:hint="eastAsia"/>
          <w:rtl/>
        </w:rPr>
        <w:t>در</w:t>
      </w:r>
      <w:r w:rsidRPr="00D161A8">
        <w:rPr>
          <w:rFonts w:ascii="Zar" w:hAnsi="Zar"/>
          <w:rtl/>
        </w:rPr>
        <w:t xml:space="preserve"> نت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جه،</w:t>
      </w:r>
      <w:r w:rsidRPr="00D161A8">
        <w:rPr>
          <w:rFonts w:ascii="Zar" w:hAnsi="Zar"/>
          <w:rtl/>
        </w:rPr>
        <w:t xml:space="preserve">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با استفاده از فناور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موجود، قابل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تول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</w:t>
      </w:r>
      <w:r w:rsidRPr="00D161A8">
        <w:rPr>
          <w:rFonts w:ascii="Zar" w:hAnsi="Zar"/>
          <w:rtl/>
        </w:rPr>
        <w:t xml:space="preserve"> انبوه را دارد و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به راحت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تعداد 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و مراکز درمان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گسترش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ابد</w:t>
      </w:r>
      <w:r w:rsidRPr="00D161A8">
        <w:rPr>
          <w:rFonts w:ascii="Zar" w:hAnsi="Zar"/>
          <w:rtl/>
        </w:rPr>
        <w:t>.</w:t>
      </w:r>
    </w:p>
    <w:p w14:paraId="2B2EC078" w14:textId="77777777" w:rsidR="00A64947" w:rsidRDefault="00A64947" w:rsidP="00CB6F38">
      <w:pPr>
        <w:pStyle w:val="ListParagraph"/>
        <w:tabs>
          <w:tab w:val="left" w:pos="521"/>
          <w:tab w:val="left" w:pos="662"/>
        </w:tabs>
        <w:spacing w:line="360" w:lineRule="auto"/>
        <w:rPr>
          <w:b/>
          <w:bCs/>
        </w:rPr>
      </w:pPr>
    </w:p>
    <w:p w14:paraId="3B9A7A3C" w14:textId="77777777" w:rsidR="00DB6EB7" w:rsidRDefault="00B52EFF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آیا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محصول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توان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رقابتی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پایدار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در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بازار</w:t>
      </w:r>
      <w:r w:rsidRPr="00564DB3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را </w:t>
      </w:r>
      <w:r w:rsidRPr="00564DB3">
        <w:rPr>
          <w:rFonts w:hint="cs"/>
          <w:b/>
          <w:bCs/>
          <w:rtl/>
        </w:rPr>
        <w:t>دارد</w:t>
      </w:r>
      <w:r>
        <w:rPr>
          <w:rFonts w:hint="cs"/>
          <w:b/>
          <w:bCs/>
          <w:rtl/>
        </w:rPr>
        <w:t xml:space="preserve"> ؟</w:t>
      </w:r>
    </w:p>
    <w:p w14:paraId="305023F1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بله،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توان رقابت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دار</w:t>
      </w:r>
      <w:r w:rsidRPr="00D161A8">
        <w:rPr>
          <w:rFonts w:ascii="Zar" w:hAnsi="Zar"/>
          <w:rtl/>
        </w:rPr>
        <w:t xml:space="preserve"> در بازار را دارد. چند عامل اصل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که به آن کمک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کنند</w:t>
      </w:r>
      <w:r w:rsidRPr="00D161A8">
        <w:rPr>
          <w:rFonts w:ascii="Zar" w:hAnsi="Zar"/>
          <w:rtl/>
        </w:rPr>
        <w:t xml:space="preserve"> عبارتند از</w:t>
      </w:r>
      <w:r w:rsidRPr="00D161A8">
        <w:rPr>
          <w:rFonts w:ascii="Zar" w:hAnsi="Zar"/>
        </w:rPr>
        <w:t>:</w:t>
      </w:r>
    </w:p>
    <w:p w14:paraId="0D7FADB8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1</w:t>
      </w:r>
      <w:r w:rsidRPr="00D161A8">
        <w:rPr>
          <w:rFonts w:ascii="Zar" w:hAnsi="Zar"/>
        </w:rPr>
        <w:t xml:space="preserve">. </w:t>
      </w:r>
      <w:r w:rsidRPr="00D161A8">
        <w:rPr>
          <w:rFonts w:ascii="Zar" w:hAnsi="Zar"/>
          <w:rtl/>
        </w:rPr>
        <w:t>استفاده از هوش مصنوع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ش‌ب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نظارت بر سلامت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</w:rPr>
        <w:t>:</w:t>
      </w:r>
    </w:p>
    <w:p w14:paraId="76382529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استفاده از هوش مصنوع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تحل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ل</w:t>
      </w:r>
      <w:r w:rsidRPr="00D161A8">
        <w:rPr>
          <w:rFonts w:ascii="Zar" w:hAnsi="Zar"/>
          <w:rtl/>
        </w:rPr>
        <w:t xml:space="preserve"> داده‌ها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ش‌ب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مشکلات بهداشت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و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ژگ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منحصر به فرد و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شرفته</w:t>
      </w:r>
      <w:r w:rsidRPr="00D161A8">
        <w:rPr>
          <w:rFonts w:ascii="Zar" w:hAnsi="Zar"/>
          <w:rtl/>
        </w:rPr>
        <w:t xml:space="preserve"> است که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مز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رقابت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 برابر سا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/>
          <w:rtl/>
        </w:rPr>
        <w:t xml:space="preserve">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مشابه فراهم کند.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توانا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هشدار به موقع به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و پ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شنهادات</w:t>
      </w:r>
      <w:r w:rsidRPr="00D161A8">
        <w:rPr>
          <w:rFonts w:ascii="Zar" w:hAnsi="Zar"/>
          <w:rtl/>
        </w:rPr>
        <w:t xml:space="preserve"> شخص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ساز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شده،</w:t>
      </w:r>
      <w:r w:rsidRPr="00D161A8">
        <w:rPr>
          <w:rFonts w:ascii="Zar" w:hAnsi="Zar"/>
          <w:rtl/>
        </w:rPr>
        <w:t xml:space="preserve"> در ه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چ</w:t>
      </w:r>
      <w:r w:rsidRPr="00D161A8">
        <w:rPr>
          <w:rFonts w:ascii="Zar" w:hAnsi="Zar"/>
          <w:rtl/>
        </w:rPr>
        <w:t xml:space="preserve">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از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موجود به‌طور جامع و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ستمات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وجود ندارد</w:t>
      </w:r>
      <w:r w:rsidRPr="00D161A8">
        <w:rPr>
          <w:rFonts w:ascii="Zar" w:hAnsi="Zar"/>
        </w:rPr>
        <w:t>.</w:t>
      </w:r>
    </w:p>
    <w:p w14:paraId="62F6945F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2</w:t>
      </w:r>
      <w:r w:rsidRPr="00D161A8">
        <w:rPr>
          <w:rFonts w:ascii="Zar" w:hAnsi="Zar"/>
        </w:rPr>
        <w:t xml:space="preserve">. </w:t>
      </w:r>
      <w:r w:rsidRPr="00D161A8">
        <w:rPr>
          <w:rFonts w:ascii="Zar" w:hAnsi="Zar"/>
          <w:rtl/>
        </w:rPr>
        <w:t>توجه به جنبه‌ها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اجتماع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</w:rPr>
        <w:t>:</w:t>
      </w:r>
    </w:p>
    <w:p w14:paraId="28A6F1BB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علاوه بر نظارت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از نظر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اجتماع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روان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سرطان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بان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کند</w:t>
      </w:r>
      <w:r w:rsidRPr="00D161A8">
        <w:rPr>
          <w:rFonts w:ascii="Zar" w:hAnsi="Zar"/>
          <w:rtl/>
        </w:rPr>
        <w:t>.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ژگ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باعث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شود</w:t>
      </w:r>
      <w:r w:rsidRPr="00D161A8">
        <w:rPr>
          <w:rFonts w:ascii="Zar" w:hAnsi="Zar"/>
          <w:rtl/>
        </w:rPr>
        <w:t xml:space="preserve"> که محصول نه تنها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ابزار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بلکه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منبع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اجتماع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باشد. بس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از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سرطان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</w:t>
      </w:r>
      <w:r w:rsidRPr="00D161A8">
        <w:rPr>
          <w:rFonts w:ascii="Zar" w:hAnsi="Zar"/>
          <w:rtl/>
        </w:rPr>
        <w:t xml:space="preserve"> به پشت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بان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روان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دارند و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قابل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امت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</w:t>
      </w:r>
      <w:r w:rsidRPr="00D161A8">
        <w:rPr>
          <w:rFonts w:ascii="Zar" w:hAnsi="Zar"/>
          <w:rtl/>
        </w:rPr>
        <w:t xml:space="preserve"> رقابت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بزرگ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باشد</w:t>
      </w:r>
      <w:r w:rsidRPr="00D161A8">
        <w:rPr>
          <w:rFonts w:ascii="Zar" w:hAnsi="Zar"/>
        </w:rPr>
        <w:t>.</w:t>
      </w:r>
    </w:p>
    <w:p w14:paraId="27945805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3</w:t>
      </w:r>
      <w:r w:rsidRPr="00D161A8">
        <w:rPr>
          <w:rFonts w:ascii="Zar" w:hAnsi="Zar"/>
        </w:rPr>
        <w:t xml:space="preserve">. </w:t>
      </w:r>
      <w:r w:rsidRPr="00D161A8">
        <w:rPr>
          <w:rFonts w:ascii="Zar" w:hAnsi="Zar"/>
          <w:rtl/>
        </w:rPr>
        <w:t>مد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اطلاعات خانوادگ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ارجاع به انجمن‌ها</w:t>
      </w:r>
      <w:r w:rsidRPr="00D161A8">
        <w:rPr>
          <w:rFonts w:ascii="Zar" w:hAnsi="Zar"/>
        </w:rPr>
        <w:t>:</w:t>
      </w:r>
    </w:p>
    <w:p w14:paraId="01017D6E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قابل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مد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اطلاعات خانوادگ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ارجاع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به انجمن‌ها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مراکز مشاوره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به جذاب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شتر</w:t>
      </w:r>
      <w:r w:rsidRPr="00D161A8">
        <w:rPr>
          <w:rFonts w:ascii="Zar" w:hAnsi="Zar"/>
          <w:rtl/>
        </w:rPr>
        <w:t xml:space="preserve">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افزوده و به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جاد</w:t>
      </w:r>
      <w:r w:rsidRPr="00D161A8">
        <w:rPr>
          <w:rFonts w:ascii="Zar" w:hAnsi="Zar"/>
          <w:rtl/>
        </w:rPr>
        <w:t xml:space="preserve">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جامعه 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ج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تال</w:t>
      </w:r>
      <w:r w:rsidRPr="00D161A8">
        <w:rPr>
          <w:rFonts w:ascii="Zar" w:hAnsi="Zar"/>
          <w:rtl/>
        </w:rPr>
        <w:t xml:space="preserve"> حما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کمک کند</w:t>
      </w:r>
      <w:r w:rsidRPr="00D161A8">
        <w:rPr>
          <w:rFonts w:ascii="Zar" w:hAnsi="Zar"/>
        </w:rPr>
        <w:t>.</w:t>
      </w:r>
    </w:p>
    <w:p w14:paraId="31358E9F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t>4</w:t>
      </w:r>
      <w:r w:rsidRPr="00D161A8">
        <w:rPr>
          <w:rFonts w:ascii="Zar" w:hAnsi="Zar"/>
        </w:rPr>
        <w:t xml:space="preserve">. </w:t>
      </w:r>
      <w:r w:rsidRPr="00D161A8">
        <w:rPr>
          <w:rFonts w:ascii="Zar" w:hAnsi="Zar"/>
          <w:rtl/>
        </w:rPr>
        <w:t>دسترس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جهان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مق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اس‌پذ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</w:rPr>
        <w:t>:</w:t>
      </w:r>
    </w:p>
    <w:p w14:paraId="6EAD434D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چون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محصول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است،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تواند</w:t>
      </w:r>
      <w:r w:rsidRPr="00D161A8">
        <w:rPr>
          <w:rFonts w:ascii="Zar" w:hAnsi="Zar"/>
          <w:rtl/>
        </w:rPr>
        <w:t xml:space="preserve"> به راحت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برا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بازارها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جهان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گسترش 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ابد</w:t>
      </w:r>
      <w:r w:rsidRPr="00D161A8">
        <w:rPr>
          <w:rFonts w:ascii="Zar" w:hAnsi="Zar"/>
          <w:rtl/>
        </w:rPr>
        <w:t xml:space="preserve"> و به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و مراکز درمان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 سطح جهان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خدمت‌رسان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کند. علاوه بر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ن،</w:t>
      </w:r>
      <w:r w:rsidRPr="00D161A8">
        <w:rPr>
          <w:rFonts w:ascii="Zar" w:hAnsi="Zar"/>
          <w:rtl/>
        </w:rPr>
        <w:t xml:space="preserve"> قابل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مق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اس‌پذ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بالا</w:t>
      </w:r>
      <w:r w:rsidRPr="00D161A8">
        <w:rPr>
          <w:rFonts w:ascii="Zar" w:hAnsi="Zar" w:hint="cs"/>
          <w:rtl/>
        </w:rPr>
        <w:t>یی</w:t>
      </w:r>
      <w:r w:rsidRPr="00D161A8">
        <w:rPr>
          <w:rFonts w:ascii="Zar" w:hAnsi="Zar"/>
          <w:rtl/>
        </w:rPr>
        <w:t xml:space="preserve"> دارد که باعث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شود</w:t>
      </w:r>
      <w:r w:rsidRPr="00D161A8">
        <w:rPr>
          <w:rFonts w:ascii="Zar" w:hAnsi="Zar"/>
          <w:rtl/>
        </w:rPr>
        <w:t xml:space="preserve"> در صورت 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</w:t>
      </w:r>
      <w:r w:rsidRPr="00D161A8">
        <w:rPr>
          <w:rFonts w:ascii="Zar" w:hAnsi="Zar"/>
          <w:rtl/>
        </w:rPr>
        <w:t xml:space="preserve"> به رشد و توسعه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شتر،</w:t>
      </w:r>
      <w:r w:rsidRPr="00D161A8">
        <w:rPr>
          <w:rFonts w:ascii="Zar" w:hAnsi="Zar"/>
          <w:rtl/>
        </w:rPr>
        <w:t xml:space="preserve"> ه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چ</w:t>
      </w:r>
      <w:r w:rsidRPr="00D161A8">
        <w:rPr>
          <w:rFonts w:ascii="Zar" w:hAnsi="Zar"/>
          <w:rtl/>
        </w:rPr>
        <w:t xml:space="preserve"> محدود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در ت</w:t>
      </w:r>
      <w:r w:rsidRPr="00D161A8">
        <w:rPr>
          <w:rFonts w:ascii="Zar" w:hAnsi="Zar" w:hint="eastAsia"/>
          <w:rtl/>
        </w:rPr>
        <w:t>عداد</w:t>
      </w:r>
      <w:r w:rsidRPr="00D161A8">
        <w:rPr>
          <w:rFonts w:ascii="Zar" w:hAnsi="Zar"/>
          <w:rtl/>
        </w:rPr>
        <w:t xml:space="preserve"> کاربران و ظرف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ت</w:t>
      </w:r>
      <w:r w:rsidRPr="00D161A8">
        <w:rPr>
          <w:rFonts w:ascii="Zar" w:hAnsi="Zar"/>
          <w:rtl/>
        </w:rPr>
        <w:t xml:space="preserve"> س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ستم</w:t>
      </w:r>
      <w:r w:rsidRPr="00D161A8">
        <w:rPr>
          <w:rFonts w:ascii="Zar" w:hAnsi="Zar"/>
          <w:rtl/>
        </w:rPr>
        <w:t xml:space="preserve"> نداشته باشد</w:t>
      </w:r>
      <w:r w:rsidRPr="00D161A8">
        <w:rPr>
          <w:rFonts w:ascii="Zar" w:hAnsi="Zar"/>
        </w:rPr>
        <w:t>.</w:t>
      </w:r>
    </w:p>
    <w:p w14:paraId="07FBC8A4" w14:textId="77777777" w:rsidR="00116F50" w:rsidRPr="00D161A8" w:rsidRDefault="00116F50" w:rsidP="00CB6F38">
      <w:pPr>
        <w:bidi/>
        <w:ind w:left="360"/>
        <w:jc w:val="both"/>
        <w:rPr>
          <w:rFonts w:ascii="Zar" w:hAnsi="Zar"/>
          <w:rtl/>
        </w:rPr>
      </w:pPr>
      <w:r w:rsidRPr="00D161A8">
        <w:rPr>
          <w:rFonts w:ascii="Zar" w:hAnsi="Zar"/>
          <w:rtl/>
        </w:rPr>
        <w:lastRenderedPageBreak/>
        <w:t>5</w:t>
      </w:r>
      <w:r w:rsidRPr="00D161A8">
        <w:rPr>
          <w:rFonts w:ascii="Zar" w:hAnsi="Zar"/>
        </w:rPr>
        <w:t xml:space="preserve">. </w:t>
      </w:r>
      <w:r w:rsidRPr="00D161A8">
        <w:rPr>
          <w:rFonts w:ascii="Zar" w:hAnsi="Zar"/>
          <w:rtl/>
        </w:rPr>
        <w:t>توجه به 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خاص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سرطان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</w:rPr>
        <w:t>:</w:t>
      </w:r>
    </w:p>
    <w:p w14:paraId="5E568AF3" w14:textId="257CAF25" w:rsidR="00116F50" w:rsidRPr="00D161A8" w:rsidRDefault="00116F50" w:rsidP="0066457F">
      <w:pPr>
        <w:bidi/>
        <w:ind w:left="360"/>
        <w:jc w:val="both"/>
        <w:rPr>
          <w:rFonts w:ascii="Zar" w:hAnsi="Zar"/>
        </w:rPr>
      </w:pPr>
      <w:r w:rsidRPr="00D161A8">
        <w:rPr>
          <w:rFonts w:ascii="Zar" w:hAnsi="Zar"/>
        </w:rPr>
        <w:t xml:space="preserve">    </w:t>
      </w:r>
      <w:r w:rsidRPr="00D161A8">
        <w:rPr>
          <w:rFonts w:ascii="Zar" w:hAnsi="Zar"/>
          <w:rtl/>
        </w:rPr>
        <w:t>با تمرکز و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ژه</w:t>
      </w:r>
      <w:r w:rsidRPr="00D161A8">
        <w:rPr>
          <w:rFonts w:ascii="Zar" w:hAnsi="Zar"/>
          <w:rtl/>
        </w:rPr>
        <w:t xml:space="preserve"> بر 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ازها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پزشک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و روان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ب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ماران</w:t>
      </w:r>
      <w:r w:rsidRPr="00D161A8">
        <w:rPr>
          <w:rFonts w:ascii="Zar" w:hAnsi="Zar"/>
          <w:rtl/>
        </w:rPr>
        <w:t xml:space="preserve"> سرطان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وب اپل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ک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شن</w:t>
      </w:r>
      <w:r w:rsidRPr="00D161A8">
        <w:rPr>
          <w:rFonts w:ascii="Zar" w:hAnsi="Zar"/>
          <w:rtl/>
        </w:rPr>
        <w:t xml:space="preserve"> قادر است مراقبت‌ها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جامع‌تر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/>
          <w:rtl/>
        </w:rPr>
        <w:t xml:space="preserve"> نسبت به سا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ر</w:t>
      </w:r>
      <w:r w:rsidRPr="00D161A8">
        <w:rPr>
          <w:rFonts w:ascii="Zar" w:hAnsi="Zar"/>
          <w:rtl/>
        </w:rPr>
        <w:t xml:space="preserve"> رقبا ارائه دهد، که 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ن</w:t>
      </w:r>
      <w:r w:rsidRPr="00D161A8">
        <w:rPr>
          <w:rFonts w:ascii="Zar" w:hAnsi="Zar"/>
          <w:rtl/>
        </w:rPr>
        <w:t xml:space="preserve"> امر باعث م</w:t>
      </w:r>
      <w:r w:rsidRPr="00D161A8">
        <w:rPr>
          <w:rFonts w:ascii="Zar" w:hAnsi="Zar" w:hint="cs"/>
          <w:rtl/>
        </w:rPr>
        <w:t>ی‌</w:t>
      </w:r>
      <w:r w:rsidRPr="00D161A8">
        <w:rPr>
          <w:rFonts w:ascii="Zar" w:hAnsi="Zar" w:hint="eastAsia"/>
          <w:rtl/>
        </w:rPr>
        <w:t>شود</w:t>
      </w:r>
      <w:r w:rsidRPr="00D161A8">
        <w:rPr>
          <w:rFonts w:ascii="Zar" w:hAnsi="Zar"/>
          <w:rtl/>
        </w:rPr>
        <w:t xml:space="preserve"> در بازار رقابت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،</w:t>
      </w:r>
      <w:r w:rsidRPr="00D161A8">
        <w:rPr>
          <w:rFonts w:ascii="Zar" w:hAnsi="Zar"/>
          <w:rtl/>
        </w:rPr>
        <w:t xml:space="preserve"> جذاب‌تر و متما</w:t>
      </w:r>
      <w:r w:rsidRPr="00D161A8">
        <w:rPr>
          <w:rFonts w:ascii="Zar" w:hAnsi="Zar" w:hint="cs"/>
          <w:rtl/>
        </w:rPr>
        <w:t>ی</w:t>
      </w:r>
      <w:r w:rsidRPr="00D161A8">
        <w:rPr>
          <w:rFonts w:ascii="Zar" w:hAnsi="Zar" w:hint="eastAsia"/>
          <w:rtl/>
        </w:rPr>
        <w:t>زتر</w:t>
      </w:r>
      <w:r w:rsidRPr="00D161A8">
        <w:rPr>
          <w:rFonts w:ascii="Zar" w:hAnsi="Zar"/>
          <w:rtl/>
        </w:rPr>
        <w:t xml:space="preserve"> باشد</w:t>
      </w:r>
      <w:r w:rsidRPr="00D161A8">
        <w:rPr>
          <w:rFonts w:ascii="Zar" w:hAnsi="Zar"/>
        </w:rPr>
        <w:t>.</w:t>
      </w:r>
    </w:p>
    <w:p w14:paraId="391D6405" w14:textId="77777777" w:rsidR="00A64947" w:rsidRPr="00E044FC" w:rsidRDefault="00A64947" w:rsidP="00CB6F38">
      <w:pPr>
        <w:pStyle w:val="ListParagraph"/>
        <w:tabs>
          <w:tab w:val="left" w:pos="521"/>
          <w:tab w:val="left" w:pos="662"/>
        </w:tabs>
        <w:spacing w:line="360" w:lineRule="auto"/>
        <w:rPr>
          <w:b/>
          <w:bCs/>
        </w:rPr>
      </w:pPr>
    </w:p>
    <w:p w14:paraId="3792E231" w14:textId="77777777" w:rsidR="00DB6EB7" w:rsidRDefault="00DB6EB7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برای تولید به چه زیرساخت هایی نیاز است؟ آیا زیر ساخت ها در دسترس است؟</w:t>
      </w:r>
    </w:p>
    <w:p w14:paraId="18FC4B7E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تول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و راه‌انداز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شما،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به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است که شامل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سخت‌افزار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نرم‌افزار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شبکه‌ا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شود</w:t>
      </w:r>
      <w:r w:rsidRPr="007642EE">
        <w:rPr>
          <w:rFonts w:ascii="Zar" w:hAnsi="Zar"/>
          <w:rtl/>
        </w:rPr>
        <w:t>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/>
          <w:rtl/>
        </w:rPr>
        <w:t xml:space="preserve">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قابل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اس‌پذ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دسترس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بالا و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داده‌ها را فراهم کنند</w:t>
      </w:r>
      <w:r w:rsidRPr="007642EE">
        <w:rPr>
          <w:rFonts w:ascii="Zar" w:hAnsi="Zar"/>
        </w:rPr>
        <w:t>.</w:t>
      </w:r>
    </w:p>
    <w:p w14:paraId="21E8E483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مورد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تول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:</w:t>
      </w:r>
    </w:p>
    <w:p w14:paraId="7E9330DB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1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سخت‌افزار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:</w:t>
      </w:r>
    </w:p>
    <w:p w14:paraId="6FC63565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سرورها: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ذخ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داده‌ها و پردازش‌ها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مختلف،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به سرورها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قدرتمند دار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سرورها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قادر به 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حجم بالا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کاربران و درخواست‌ها باشند</w:t>
      </w:r>
      <w:r w:rsidRPr="007642EE">
        <w:rPr>
          <w:rFonts w:ascii="Zar" w:hAnsi="Zar"/>
        </w:rPr>
        <w:t>.</w:t>
      </w:r>
    </w:p>
    <w:p w14:paraId="21FB5D01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از پلتفرم‌ها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مانند</w:t>
      </w:r>
      <w:r w:rsidRPr="007642EE">
        <w:rPr>
          <w:rFonts w:ascii="Zar" w:hAnsi="Zar"/>
        </w:rPr>
        <w:t xml:space="preserve"> AWS (Amazon Web Services)</w:t>
      </w:r>
      <w:r w:rsidRPr="007642EE">
        <w:rPr>
          <w:rFonts w:ascii="Zar" w:hAnsi="Zar"/>
          <w:rtl/>
        </w:rPr>
        <w:t xml:space="preserve">، </w:t>
      </w:r>
      <w:r w:rsidRPr="007642EE">
        <w:rPr>
          <w:rFonts w:ascii="Zar" w:hAnsi="Zar"/>
        </w:rPr>
        <w:t xml:space="preserve">Microsoft Azure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</w:rPr>
        <w:t xml:space="preserve"> Google Cloud </w:t>
      </w:r>
      <w:r w:rsidRPr="007642EE">
        <w:rPr>
          <w:rFonts w:ascii="Zar" w:hAnsi="Zar"/>
          <w:rtl/>
        </w:rPr>
        <w:t>استفاده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که قابل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اس‌پذ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بالا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دارند و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/>
          <w:rtl/>
        </w:rPr>
        <w:t xml:space="preserve"> به تناسب استفاده شما تغ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کنند</w:t>
      </w:r>
      <w:r w:rsidRPr="007642EE">
        <w:rPr>
          <w:rFonts w:ascii="Zar" w:hAnsi="Zar"/>
        </w:rPr>
        <w:t>.</w:t>
      </w:r>
    </w:p>
    <w:p w14:paraId="432BA5D6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سرورها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محل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/>
          <w:rtl/>
        </w:rPr>
        <w:t xml:space="preserve"> در صورت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به کنترل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شتر</w:t>
      </w:r>
      <w:r w:rsidRPr="007642EE">
        <w:rPr>
          <w:rFonts w:ascii="Zar" w:hAnsi="Zar"/>
          <w:rtl/>
        </w:rPr>
        <w:t xml:space="preserve"> رو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داده‌ها قابل استفاده هستند، اما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نگهدار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مد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بالاتر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دارند</w:t>
      </w:r>
      <w:r w:rsidRPr="007642EE">
        <w:rPr>
          <w:rFonts w:ascii="Zar" w:hAnsi="Zar"/>
        </w:rPr>
        <w:t>.</w:t>
      </w:r>
    </w:p>
    <w:p w14:paraId="7C85DE9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2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نرم‌افزار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:</w:t>
      </w:r>
    </w:p>
    <w:p w14:paraId="36B9AE4F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پلتفرم توسعه وب: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ساخت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شن،</w:t>
      </w:r>
      <w:r w:rsidRPr="007642EE">
        <w:rPr>
          <w:rFonts w:ascii="Zar" w:hAnsi="Zar"/>
          <w:rtl/>
        </w:rPr>
        <w:t xml:space="preserve">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از فر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م‌ورک‌ها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مناسب استفاده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بسته به زبان برنامه‌نو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پروژه، فر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م‌ورک‌ها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مثل</w:t>
      </w:r>
      <w:r w:rsidRPr="007642EE">
        <w:rPr>
          <w:rFonts w:ascii="Zar" w:hAnsi="Zar"/>
        </w:rPr>
        <w:t xml:space="preserve"> React</w:t>
      </w:r>
      <w:r w:rsidRPr="007642EE">
        <w:rPr>
          <w:rFonts w:ascii="Zar" w:hAnsi="Zar"/>
          <w:rtl/>
        </w:rPr>
        <w:t xml:space="preserve">، </w:t>
      </w:r>
      <w:r w:rsidRPr="007642EE">
        <w:rPr>
          <w:rFonts w:ascii="Zar" w:hAnsi="Zar"/>
        </w:rPr>
        <w:t xml:space="preserve">Vue.js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</w:rPr>
        <w:t xml:space="preserve"> Angular </w:t>
      </w: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فرانت‌اند و</w:t>
      </w:r>
      <w:r w:rsidRPr="007642EE">
        <w:rPr>
          <w:rFonts w:ascii="Zar" w:hAnsi="Zar"/>
        </w:rPr>
        <w:t xml:space="preserve"> Node.js</w:t>
      </w:r>
      <w:r w:rsidRPr="007642EE">
        <w:rPr>
          <w:rFonts w:ascii="Zar" w:hAnsi="Zar"/>
          <w:rtl/>
        </w:rPr>
        <w:t xml:space="preserve">، </w:t>
      </w:r>
      <w:r w:rsidRPr="007642EE">
        <w:rPr>
          <w:rFonts w:ascii="Zar" w:hAnsi="Zar"/>
        </w:rPr>
        <w:t xml:space="preserve">Django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</w:rPr>
        <w:t xml:space="preserve"> Flask </w:t>
      </w: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بک‌اند مناسب خواهند بود</w:t>
      </w:r>
      <w:r w:rsidRPr="007642EE">
        <w:rPr>
          <w:rFonts w:ascii="Zar" w:hAnsi="Zar"/>
        </w:rPr>
        <w:t>.</w:t>
      </w:r>
    </w:p>
    <w:p w14:paraId="0C60E9FD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پا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گاه</w:t>
      </w:r>
      <w:r w:rsidRPr="007642EE">
        <w:rPr>
          <w:rFonts w:ascii="Zar" w:hAnsi="Zar"/>
          <w:rtl/>
        </w:rPr>
        <w:t xml:space="preserve"> داده: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ذخ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داده‌ها به پا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گاه</w:t>
      </w:r>
      <w:r w:rsidRPr="007642EE">
        <w:rPr>
          <w:rFonts w:ascii="Zar" w:hAnsi="Zar"/>
          <w:rtl/>
        </w:rPr>
        <w:t xml:space="preserve"> داده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دار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 MySQL</w:t>
      </w:r>
      <w:r w:rsidRPr="007642EE">
        <w:rPr>
          <w:rFonts w:ascii="Zar" w:hAnsi="Zar"/>
          <w:rtl/>
        </w:rPr>
        <w:t xml:space="preserve">، </w:t>
      </w:r>
      <w:r w:rsidRPr="007642EE">
        <w:rPr>
          <w:rFonts w:ascii="Zar" w:hAnsi="Zar"/>
        </w:rPr>
        <w:t xml:space="preserve">PostgreSQL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</w:rPr>
        <w:t xml:space="preserve"> MongoDB </w:t>
      </w:r>
      <w:r w:rsidRPr="007642EE">
        <w:rPr>
          <w:rFonts w:ascii="Zar" w:hAnsi="Zar"/>
          <w:rtl/>
        </w:rPr>
        <w:t>گز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مناسب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هستند که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توانند</w:t>
      </w:r>
      <w:r w:rsidRPr="007642EE">
        <w:rPr>
          <w:rFonts w:ascii="Zar" w:hAnsi="Zar"/>
          <w:rtl/>
        </w:rPr>
        <w:t xml:space="preserve">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اس‌پذ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بالا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داشته باشند و از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به‌طور دق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نگهدار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کنند</w:t>
      </w:r>
      <w:r w:rsidRPr="007642EE">
        <w:rPr>
          <w:rFonts w:ascii="Zar" w:hAnsi="Zar"/>
        </w:rPr>
        <w:t>.</w:t>
      </w:r>
    </w:p>
    <w:p w14:paraId="7CFD47D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ستم</w:t>
      </w:r>
      <w:r w:rsidRPr="007642EE">
        <w:rPr>
          <w:rFonts w:ascii="Zar" w:hAnsi="Zar"/>
          <w:rtl/>
        </w:rPr>
        <w:t xml:space="preserve"> مد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منابع سرور: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سرورها و خدمات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به ابزارها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نظارت و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اس‌بند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ابزارها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مثل</w:t>
      </w:r>
      <w:r w:rsidRPr="007642EE">
        <w:rPr>
          <w:rFonts w:ascii="Zar" w:hAnsi="Zar"/>
        </w:rPr>
        <w:t xml:space="preserve"> Docker</w:t>
      </w:r>
      <w:r w:rsidRPr="007642EE">
        <w:rPr>
          <w:rFonts w:ascii="Zar" w:hAnsi="Zar"/>
          <w:rtl/>
        </w:rPr>
        <w:t xml:space="preserve">، </w:t>
      </w:r>
      <w:r w:rsidRPr="007642EE">
        <w:rPr>
          <w:rFonts w:ascii="Zar" w:hAnsi="Zar"/>
        </w:rPr>
        <w:t xml:space="preserve">Kubernetes </w:t>
      </w:r>
      <w:r w:rsidRPr="007642EE">
        <w:rPr>
          <w:rFonts w:ascii="Zar" w:hAnsi="Zar"/>
          <w:rtl/>
        </w:rPr>
        <w:t>و</w:t>
      </w:r>
      <w:r w:rsidRPr="007642EE">
        <w:rPr>
          <w:rFonts w:ascii="Zar" w:hAnsi="Zar"/>
        </w:rPr>
        <w:t xml:space="preserve"> Terraform </w:t>
      </w:r>
      <w:r w:rsidRPr="007642EE">
        <w:rPr>
          <w:rFonts w:ascii="Zar" w:hAnsi="Zar"/>
          <w:rtl/>
        </w:rPr>
        <w:t>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توانند</w:t>
      </w:r>
      <w:r w:rsidRPr="007642EE">
        <w:rPr>
          <w:rFonts w:ascii="Zar" w:hAnsi="Zar"/>
          <w:rtl/>
        </w:rPr>
        <w:t xml:space="preserve"> به شما در مد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/>
          <w:rtl/>
        </w:rPr>
        <w:t xml:space="preserve"> و منابع کمک کنند</w:t>
      </w:r>
      <w:r w:rsidRPr="007642EE">
        <w:rPr>
          <w:rFonts w:ascii="Zar" w:hAnsi="Zar"/>
        </w:rPr>
        <w:t>.</w:t>
      </w:r>
    </w:p>
    <w:p w14:paraId="1BBA7833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</w:p>
    <w:p w14:paraId="5BA1F5B2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3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شبکه‌ا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:</w:t>
      </w:r>
    </w:p>
    <w:p w14:paraId="6F5B9E34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اتصال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نترنت</w:t>
      </w:r>
      <w:r w:rsidRPr="007642EE">
        <w:rPr>
          <w:rFonts w:ascii="Zar" w:hAnsi="Zar"/>
          <w:rtl/>
        </w:rPr>
        <w:t xml:space="preserve"> پرسرعت: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اطم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نان</w:t>
      </w:r>
      <w:r w:rsidRPr="007642EE">
        <w:rPr>
          <w:rFonts w:ascii="Zar" w:hAnsi="Zar"/>
          <w:rtl/>
        </w:rPr>
        <w:t xml:space="preserve"> از دسترس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ع</w:t>
      </w:r>
      <w:r w:rsidRPr="007642EE">
        <w:rPr>
          <w:rFonts w:ascii="Zar" w:hAnsi="Zar"/>
          <w:rtl/>
        </w:rPr>
        <w:t xml:space="preserve"> و بدون مشکل به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شن،</w:t>
      </w:r>
      <w:r w:rsidRPr="007642EE">
        <w:rPr>
          <w:rFonts w:ascii="Zar" w:hAnsi="Zar"/>
          <w:rtl/>
        </w:rPr>
        <w:t xml:space="preserve">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از اتصال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نترنت</w:t>
      </w:r>
      <w:r w:rsidRPr="007642EE">
        <w:rPr>
          <w:rFonts w:ascii="Zar" w:hAnsi="Zar"/>
          <w:rtl/>
        </w:rPr>
        <w:t xml:space="preserve"> پا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دار</w:t>
      </w:r>
      <w:r w:rsidRPr="007642EE">
        <w:rPr>
          <w:rFonts w:ascii="Zar" w:hAnsi="Zar"/>
          <w:rtl/>
        </w:rPr>
        <w:t xml:space="preserve"> و پرسرعت استفاده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28D12A5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CDN (Content Delivery Network): </w:t>
      </w: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افزا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</w:t>
      </w:r>
      <w:r w:rsidRPr="007642EE">
        <w:rPr>
          <w:rFonts w:ascii="Zar" w:hAnsi="Zar"/>
          <w:rtl/>
        </w:rPr>
        <w:t xml:space="preserve"> سرعت بارگذار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محتوا و دسترس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بهتر به کاربران در مناطق مختلف،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از سرو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 xml:space="preserve"> CDN </w:t>
      </w:r>
      <w:r w:rsidRPr="007642EE">
        <w:rPr>
          <w:rFonts w:ascii="Zar" w:hAnsi="Zar"/>
          <w:rtl/>
        </w:rPr>
        <w:t>مانند</w:t>
      </w:r>
      <w:r w:rsidRPr="007642EE">
        <w:rPr>
          <w:rFonts w:ascii="Zar" w:hAnsi="Zar"/>
        </w:rPr>
        <w:t xml:space="preserve"> Cloudflare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</w:rPr>
        <w:t xml:space="preserve"> AWS CloudFront </w:t>
      </w:r>
      <w:r w:rsidRPr="007642EE">
        <w:rPr>
          <w:rFonts w:ascii="Zar" w:hAnsi="Zar"/>
          <w:rtl/>
        </w:rPr>
        <w:t>استفاده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7B52831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4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:</w:t>
      </w:r>
    </w:p>
    <w:p w14:paraId="277C766E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</w:p>
    <w:p w14:paraId="6CD828B5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حفاظت از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>: چون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حساس هستند،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آن‌ها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اولو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اول باشد. استفاده از رمزگذار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داده‌ها، </w:t>
      </w:r>
      <w:r w:rsidRPr="007642EE">
        <w:rPr>
          <w:rFonts w:ascii="Zar" w:hAnsi="Zar"/>
        </w:rPr>
        <w:t xml:space="preserve">SSL/TLS </w:t>
      </w: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ارتباطات امن، و 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ستم‌ها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آنت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روس</w:t>
      </w:r>
      <w:r w:rsidRPr="007642EE">
        <w:rPr>
          <w:rFonts w:ascii="Zar" w:hAnsi="Zar"/>
          <w:rtl/>
        </w:rPr>
        <w:t xml:space="preserve"> و فا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روال‌ها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قو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محافظت از سرورها ضرور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است</w:t>
      </w:r>
      <w:r w:rsidRPr="007642EE">
        <w:rPr>
          <w:rFonts w:ascii="Zar" w:hAnsi="Zar"/>
        </w:rPr>
        <w:t>.</w:t>
      </w:r>
    </w:p>
    <w:p w14:paraId="3B9EA449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مقررات</w:t>
      </w:r>
      <w:r w:rsidRPr="007642EE">
        <w:rPr>
          <w:rFonts w:ascii="Zar" w:hAnsi="Zar"/>
        </w:rPr>
        <w:t xml:space="preserve"> GDPR </w:t>
      </w:r>
      <w:r w:rsidRPr="007642EE">
        <w:rPr>
          <w:rFonts w:ascii="Zar" w:hAnsi="Zar"/>
          <w:rtl/>
        </w:rPr>
        <w:t>و</w:t>
      </w:r>
      <w:r w:rsidRPr="007642EE">
        <w:rPr>
          <w:rFonts w:ascii="Zar" w:hAnsi="Zar"/>
        </w:rPr>
        <w:t xml:space="preserve"> HIPAA: </w:t>
      </w:r>
      <w:r w:rsidRPr="007642EE">
        <w:rPr>
          <w:rFonts w:ascii="Zar" w:hAnsi="Zar"/>
          <w:rtl/>
        </w:rPr>
        <w:t>اگر سا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شما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را ذخ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ره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کند،</w:t>
      </w:r>
      <w:r w:rsidRPr="007642EE">
        <w:rPr>
          <w:rFonts w:ascii="Zar" w:hAnsi="Zar"/>
          <w:rtl/>
        </w:rPr>
        <w:t xml:space="preserve">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مطمئن شو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که طبق استانداردها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قانون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مانند</w:t>
      </w:r>
      <w:r w:rsidRPr="007642EE">
        <w:rPr>
          <w:rFonts w:ascii="Zar" w:hAnsi="Zar"/>
        </w:rPr>
        <w:t xml:space="preserve"> GDPR </w:t>
      </w:r>
      <w:r w:rsidRPr="007642EE">
        <w:rPr>
          <w:rFonts w:ascii="Zar" w:hAnsi="Zar"/>
          <w:rtl/>
        </w:rPr>
        <w:t>(مقررات حفاظت از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عموم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اروپا) و</w:t>
      </w:r>
      <w:r w:rsidRPr="007642EE">
        <w:rPr>
          <w:rFonts w:ascii="Zar" w:hAnsi="Zar"/>
        </w:rPr>
        <w:t xml:space="preserve"> HIPAA </w:t>
      </w:r>
      <w:r w:rsidRPr="007642EE">
        <w:rPr>
          <w:rFonts w:ascii="Zar" w:hAnsi="Zar"/>
          <w:rtl/>
        </w:rPr>
        <w:t>(مقررات حفاظت از اطلاعات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الات</w:t>
      </w:r>
      <w:r w:rsidRPr="007642EE">
        <w:rPr>
          <w:rFonts w:ascii="Zar" w:hAnsi="Zar"/>
          <w:rtl/>
        </w:rPr>
        <w:t xml:space="preserve"> متحده) عمل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50115A29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احراز هو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چندعامل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 xml:space="preserve"> (MFA): </w:t>
      </w: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افزا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</w:t>
      </w:r>
      <w:r w:rsidRPr="007642EE">
        <w:rPr>
          <w:rFonts w:ascii="Zar" w:hAnsi="Zar"/>
          <w:rtl/>
        </w:rPr>
        <w:t xml:space="preserve">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حساب‌ها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کاربر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جلوگ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دسترس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غ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رمجاز،</w:t>
      </w:r>
      <w:r w:rsidRPr="007642EE">
        <w:rPr>
          <w:rFonts w:ascii="Zar" w:hAnsi="Zar"/>
          <w:rtl/>
        </w:rPr>
        <w:t xml:space="preserve"> احراز هو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چندعامل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 xml:space="preserve"> (MFA) </w:t>
      </w:r>
      <w:r w:rsidRPr="007642EE">
        <w:rPr>
          <w:rFonts w:ascii="Zar" w:hAnsi="Zar"/>
          <w:rtl/>
        </w:rPr>
        <w:t>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پ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اده‌ساز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شود</w:t>
      </w:r>
      <w:r w:rsidRPr="007642EE">
        <w:rPr>
          <w:rFonts w:ascii="Zar" w:hAnsi="Zar"/>
        </w:rPr>
        <w:t>.</w:t>
      </w:r>
    </w:p>
    <w:p w14:paraId="44BCC856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5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پردازش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:</w:t>
      </w:r>
    </w:p>
    <w:p w14:paraId="195E653C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پردازش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>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تحل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/>
          <w:rtl/>
        </w:rPr>
        <w:t xml:space="preserve"> داده‌ها و استفاده از مدل‌ها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(مانند پ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ش‌ب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وضع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</w:t>
      </w:r>
      <w:r w:rsidRPr="007642EE">
        <w:rPr>
          <w:rFonts w:ascii="Zar" w:hAnsi="Zar"/>
          <w:rtl/>
        </w:rPr>
        <w:t xml:space="preserve"> و تشخ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ص</w:t>
      </w:r>
      <w:r w:rsidRPr="007642EE">
        <w:rPr>
          <w:rFonts w:ascii="Zar" w:hAnsi="Zar"/>
          <w:rtl/>
        </w:rPr>
        <w:t xml:space="preserve"> مشکلات)،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به پردازش داده‌ها در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</w:t>
      </w:r>
      <w:r w:rsidRPr="007642EE">
        <w:rPr>
          <w:rFonts w:ascii="Zar" w:hAnsi="Zar"/>
          <w:rtl/>
        </w:rPr>
        <w:t xml:space="preserve"> بزرگ دار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پردازش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در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انجام شود، که به شما امکان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دهد</w:t>
      </w:r>
      <w:r w:rsidRPr="007642EE">
        <w:rPr>
          <w:rFonts w:ascii="Zar" w:hAnsi="Zar"/>
          <w:rtl/>
        </w:rPr>
        <w:t xml:space="preserve"> از پردازش مواز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الگور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ادگ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ماش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استفاده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555E680B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مدل‌ها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ش‌ب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سلامت: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ش‌ب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مشکلات سلامت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مدل‌ها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ادگ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ماش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ادگ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عم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را آموزش ده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که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به محاسبات سنگ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و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خ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دارد</w:t>
      </w:r>
      <w:r w:rsidRPr="007642EE">
        <w:rPr>
          <w:rFonts w:ascii="Zar" w:hAnsi="Zar"/>
        </w:rPr>
        <w:t>.</w:t>
      </w:r>
    </w:p>
    <w:p w14:paraId="21CA3F25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 w:hint="eastAsia"/>
          <w:rtl/>
        </w:rPr>
        <w:t>آ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  <w:rtl/>
        </w:rPr>
        <w:t xml:space="preserve">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/>
          <w:rtl/>
        </w:rPr>
        <w:t xml:space="preserve"> در دسترس هستند</w:t>
      </w:r>
      <w:r>
        <w:rPr>
          <w:rFonts w:ascii="Zar" w:hAnsi="Zar" w:hint="cs"/>
          <w:rtl/>
        </w:rPr>
        <w:t>؟</w:t>
      </w:r>
    </w:p>
    <w:p w14:paraId="66E53D6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 w:hint="eastAsia"/>
          <w:rtl/>
        </w:rPr>
        <w:lastRenderedPageBreak/>
        <w:t>بله،</w:t>
      </w:r>
      <w:r w:rsidRPr="007642EE">
        <w:rPr>
          <w:rFonts w:ascii="Zar" w:hAnsi="Zar"/>
          <w:rtl/>
        </w:rPr>
        <w:t xml:space="preserve">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مورد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پروژه کاملاً در دسترس هستند و بس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منابع از طر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خدمات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قابل ته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ه‌اند</w:t>
      </w:r>
      <w:r w:rsidRPr="007642EE">
        <w:rPr>
          <w:rFonts w:ascii="Zar" w:hAnsi="Zar"/>
          <w:rtl/>
        </w:rPr>
        <w:t>. به 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ژه،</w:t>
      </w:r>
      <w:r w:rsidRPr="007642EE">
        <w:rPr>
          <w:rFonts w:ascii="Zar" w:hAnsi="Zar"/>
          <w:rtl/>
        </w:rPr>
        <w:t xml:space="preserve"> استفاده از پلتفرم‌ها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مانند</w:t>
      </w:r>
      <w:r w:rsidRPr="007642EE">
        <w:rPr>
          <w:rFonts w:ascii="Zar" w:hAnsi="Zar"/>
        </w:rPr>
        <w:t xml:space="preserve"> AWS</w:t>
      </w:r>
      <w:r w:rsidRPr="007642EE">
        <w:rPr>
          <w:rFonts w:ascii="Zar" w:hAnsi="Zar"/>
          <w:rtl/>
        </w:rPr>
        <w:t xml:space="preserve">، </w:t>
      </w:r>
      <w:r w:rsidRPr="007642EE">
        <w:rPr>
          <w:rFonts w:ascii="Zar" w:hAnsi="Zar"/>
        </w:rPr>
        <w:t>Google Cloud</w:t>
      </w:r>
      <w:r w:rsidRPr="007642EE">
        <w:rPr>
          <w:rFonts w:ascii="Zar" w:hAnsi="Zar"/>
          <w:rtl/>
        </w:rPr>
        <w:t xml:space="preserve">،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</w:rPr>
        <w:t xml:space="preserve"> Microsoft Azure </w:t>
      </w:r>
      <w:r w:rsidRPr="007642EE">
        <w:rPr>
          <w:rFonts w:ascii="Zar" w:hAnsi="Zar"/>
          <w:rtl/>
        </w:rPr>
        <w:t>نه تنها امکان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اس‌پذ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ع</w:t>
      </w:r>
      <w:r w:rsidRPr="007642EE">
        <w:rPr>
          <w:rFonts w:ascii="Zar" w:hAnsi="Zar"/>
          <w:rtl/>
        </w:rPr>
        <w:t xml:space="preserve"> را فراهم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آورد،</w:t>
      </w:r>
      <w:r w:rsidRPr="007642EE">
        <w:rPr>
          <w:rFonts w:ascii="Zar" w:hAnsi="Zar"/>
          <w:rtl/>
        </w:rPr>
        <w:t xml:space="preserve"> بلکه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/>
          <w:rtl/>
        </w:rPr>
        <w:t xml:space="preserve"> را به طور تدر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ج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بر اساس مصرف منابع کاهش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دهد</w:t>
      </w:r>
      <w:r w:rsidRPr="007642EE">
        <w:rPr>
          <w:rFonts w:ascii="Zar" w:hAnsi="Zar"/>
        </w:rPr>
        <w:t>.</w:t>
      </w:r>
    </w:p>
    <w:p w14:paraId="0371F696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توانند</w:t>
      </w:r>
      <w:r w:rsidRPr="007642EE">
        <w:rPr>
          <w:rFonts w:ascii="Zar" w:hAnsi="Zar"/>
          <w:rtl/>
        </w:rPr>
        <w:t xml:space="preserve"> سرورها، پا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گاه‌ها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داده، 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ستم‌ها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ذخ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حت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پردازش‌ها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را ارائه دهند</w:t>
      </w:r>
      <w:r w:rsidRPr="007642EE">
        <w:rPr>
          <w:rFonts w:ascii="Zar" w:hAnsi="Zar"/>
        </w:rPr>
        <w:t>.</w:t>
      </w:r>
    </w:p>
    <w:p w14:paraId="460D7B42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خدمات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جمله</w:t>
      </w:r>
      <w:r w:rsidRPr="007642EE">
        <w:rPr>
          <w:rFonts w:ascii="Zar" w:hAnsi="Zar"/>
        </w:rPr>
        <w:t xml:space="preserve"> SSL</w:t>
      </w:r>
      <w:r w:rsidRPr="007642EE">
        <w:rPr>
          <w:rFonts w:ascii="Zar" w:hAnsi="Zar"/>
          <w:rtl/>
        </w:rPr>
        <w:t>، فا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روال‌ها</w:t>
      </w:r>
      <w:r w:rsidRPr="007642EE">
        <w:rPr>
          <w:rFonts w:ascii="Zar" w:hAnsi="Zar"/>
          <w:rtl/>
        </w:rPr>
        <w:t xml:space="preserve"> و آنت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روس‌ها</w:t>
      </w:r>
      <w:r w:rsidRPr="007642EE">
        <w:rPr>
          <w:rFonts w:ascii="Zar" w:hAnsi="Zar"/>
          <w:rtl/>
        </w:rPr>
        <w:t xml:space="preserve"> به‌راحت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طر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خدمات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شرکت‌ها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ارائه‌دهنده سرو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قابل دسترس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است</w:t>
      </w:r>
      <w:r w:rsidRPr="007642EE">
        <w:rPr>
          <w:rFonts w:ascii="Zar" w:hAnsi="Zar"/>
        </w:rPr>
        <w:t>.</w:t>
      </w:r>
    </w:p>
    <w:p w14:paraId="0E3E779C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ستم‌ها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 xml:space="preserve"> AI </w:t>
      </w:r>
      <w:r w:rsidRPr="007642EE">
        <w:rPr>
          <w:rFonts w:ascii="Zar" w:hAnsi="Zar"/>
          <w:rtl/>
        </w:rPr>
        <w:t>و</w:t>
      </w:r>
      <w:r w:rsidRPr="007642EE">
        <w:rPr>
          <w:rFonts w:ascii="Zar" w:hAnsi="Zar"/>
        </w:rPr>
        <w:t xml:space="preserve"> Machine Learning </w:t>
      </w:r>
      <w:r w:rsidRPr="007642EE">
        <w:rPr>
          <w:rFonts w:ascii="Zar" w:hAnsi="Zar"/>
          <w:rtl/>
        </w:rPr>
        <w:t>به‌و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ژه</w:t>
      </w:r>
      <w:r w:rsidRPr="007642EE">
        <w:rPr>
          <w:rFonts w:ascii="Zar" w:hAnsi="Zar"/>
          <w:rtl/>
        </w:rPr>
        <w:t xml:space="preserve"> در پلتفرم‌ها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مانند</w:t>
      </w:r>
      <w:r w:rsidRPr="007642EE">
        <w:rPr>
          <w:rFonts w:ascii="Zar" w:hAnsi="Zar"/>
        </w:rPr>
        <w:t xml:space="preserve"> AWS </w:t>
      </w:r>
      <w:proofErr w:type="spellStart"/>
      <w:r w:rsidRPr="007642EE">
        <w:rPr>
          <w:rFonts w:ascii="Zar" w:hAnsi="Zar"/>
        </w:rPr>
        <w:t>Sagemaker</w:t>
      </w:r>
      <w:proofErr w:type="spellEnd"/>
      <w:r w:rsidRPr="007642EE">
        <w:rPr>
          <w:rFonts w:ascii="Zar" w:hAnsi="Zar"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</w:rPr>
        <w:t xml:space="preserve"> Google AI </w:t>
      </w:r>
      <w:r w:rsidRPr="007642EE">
        <w:rPr>
          <w:rFonts w:ascii="Zar" w:hAnsi="Zar"/>
          <w:rtl/>
        </w:rPr>
        <w:t>موجود است</w:t>
      </w:r>
      <w:r w:rsidRPr="007642EE">
        <w:rPr>
          <w:rFonts w:ascii="Zar" w:hAnsi="Zar"/>
        </w:rPr>
        <w:t>.</w:t>
      </w:r>
    </w:p>
    <w:p w14:paraId="0D7F4CF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</w:p>
    <w:p w14:paraId="67B8DA3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 w:hint="eastAsia"/>
          <w:rtl/>
        </w:rPr>
        <w:t>جمع‌بند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:</w:t>
      </w:r>
    </w:p>
    <w:p w14:paraId="3998C0E2" w14:textId="77777777" w:rsidR="00AE40B2" w:rsidRPr="00AE40B2" w:rsidRDefault="00AE40B2" w:rsidP="00CB6F38">
      <w:pPr>
        <w:bidi/>
        <w:ind w:left="360"/>
        <w:jc w:val="both"/>
        <w:rPr>
          <w:rFonts w:ascii="Zar" w:hAnsi="Zar"/>
        </w:rPr>
      </w:pP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مورد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تول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شما کاملاً در دسترس هستند و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</w:t>
      </w:r>
      <w:r w:rsidRPr="007642EE">
        <w:rPr>
          <w:rFonts w:ascii="Zar" w:hAnsi="Zar"/>
          <w:rtl/>
        </w:rPr>
        <w:t xml:space="preserve"> از خدمات ابر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راه‌انداز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اس‌پذ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ستم</w:t>
      </w:r>
      <w:r w:rsidRPr="007642EE">
        <w:rPr>
          <w:rFonts w:ascii="Zar" w:hAnsi="Zar"/>
          <w:rtl/>
        </w:rPr>
        <w:t xml:space="preserve"> استفاده کرد.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خدمات به شما کمک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کنند</w:t>
      </w:r>
      <w:r w:rsidRPr="007642EE">
        <w:rPr>
          <w:rFonts w:ascii="Zar" w:hAnsi="Zar"/>
          <w:rtl/>
        </w:rPr>
        <w:t xml:space="preserve"> تا به راحت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سخت‌افزار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نرم‌افزار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را تام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و بر اساس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</w:t>
      </w:r>
      <w:r w:rsidRPr="007642EE">
        <w:rPr>
          <w:rFonts w:ascii="Zar" w:hAnsi="Zar"/>
          <w:rtl/>
        </w:rPr>
        <w:t xml:space="preserve"> خود، ا</w:t>
      </w: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/>
          <w:rtl/>
        </w:rPr>
        <w:t xml:space="preserve"> پردازش‌ها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مد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بالا بهره‌مند شو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</w:t>
      </w:r>
    </w:p>
    <w:p w14:paraId="342C6177" w14:textId="77777777" w:rsidR="00564DB3" w:rsidRDefault="00DB6EB7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سوابق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و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تجربیات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تخصصی خود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در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حیطه</w:t>
      </w:r>
      <w:r w:rsidR="00C424B9">
        <w:rPr>
          <w:b/>
          <w:bCs/>
          <w:rtl/>
        </w:rPr>
        <w:softHyphen/>
      </w:r>
      <w:r w:rsidRPr="00564DB3">
        <w:rPr>
          <w:rFonts w:hint="cs"/>
          <w:b/>
          <w:bCs/>
          <w:rtl/>
        </w:rPr>
        <w:t>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طرح را توضیح دهید</w:t>
      </w:r>
      <w:r w:rsidR="00E044FC">
        <w:rPr>
          <w:rFonts w:hint="cs"/>
          <w:b/>
          <w:bCs/>
          <w:rtl/>
        </w:rPr>
        <w:t>.</w:t>
      </w:r>
    </w:p>
    <w:p w14:paraId="25A3D106" w14:textId="77777777" w:rsidR="00A64947" w:rsidRPr="006D6997" w:rsidRDefault="00A64947" w:rsidP="00CB6F38">
      <w:pPr>
        <w:bidi/>
        <w:jc w:val="both"/>
        <w:rPr>
          <w:rFonts w:ascii="Zar" w:hAnsi="Zar"/>
          <w:rtl/>
        </w:rPr>
      </w:pPr>
      <w:r w:rsidRPr="006D6997">
        <w:rPr>
          <w:rtl/>
        </w:rPr>
        <w:t>ایده ما در رویداد بسامد پارک علم فناوری به‌عنوان اولین ایده در حوزه پزشکی شناخته شد. این تجربیات تخصصی ما را در زمینه طراحی و توسعه محصولات پزشکی و سلامت تقویت کرده است</w:t>
      </w:r>
      <w:r w:rsidRPr="006D6997">
        <w:t>.</w:t>
      </w:r>
    </w:p>
    <w:p w14:paraId="18968EE6" w14:textId="77777777" w:rsidR="00A64947" w:rsidRPr="00E044FC" w:rsidRDefault="00A64947" w:rsidP="00CB6F38">
      <w:pPr>
        <w:pStyle w:val="ListParagraph"/>
        <w:tabs>
          <w:tab w:val="left" w:pos="521"/>
          <w:tab w:val="left" w:pos="662"/>
        </w:tabs>
        <w:spacing w:line="360" w:lineRule="auto"/>
        <w:rPr>
          <w:b/>
          <w:bCs/>
        </w:rPr>
      </w:pPr>
    </w:p>
    <w:p w14:paraId="62F4DE7A" w14:textId="77777777" w:rsidR="00B52EFF" w:rsidRDefault="00B3402A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تیم خود را معرفی کنید و دلیل انتخاب اعضا را توضیح دهید</w:t>
      </w:r>
      <w:r w:rsidR="00C424B9">
        <w:rPr>
          <w:rFonts w:hint="cs"/>
          <w:b/>
          <w:bCs/>
          <w:rtl/>
        </w:rPr>
        <w:t>.</w:t>
      </w:r>
    </w:p>
    <w:p w14:paraId="6707CEC0" w14:textId="77777777" w:rsidR="00A64947" w:rsidRPr="006D6997" w:rsidRDefault="00A64947" w:rsidP="00CB6F38">
      <w:pPr>
        <w:bidi/>
        <w:ind w:left="1080"/>
        <w:jc w:val="both"/>
        <w:rPr>
          <w:rFonts w:ascii="Zar" w:hAnsi="Zar"/>
          <w:rtl/>
        </w:rPr>
      </w:pPr>
      <w:r w:rsidRPr="006D6997">
        <w:rPr>
          <w:rFonts w:ascii="Zar" w:hAnsi="Zar"/>
          <w:rtl/>
        </w:rPr>
        <w:t>آقا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ام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ر</w:t>
      </w:r>
      <w:r w:rsidRPr="006D6997">
        <w:rPr>
          <w:rFonts w:ascii="Zar" w:hAnsi="Zar"/>
          <w:rtl/>
        </w:rPr>
        <w:t xml:space="preserve"> عل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کهر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ز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>: مسئول طراح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سخت‌افزار و مدار دستگاه. 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شان</w:t>
      </w:r>
      <w:r w:rsidRPr="006D6997">
        <w:rPr>
          <w:rFonts w:ascii="Zar" w:hAnsi="Zar"/>
          <w:rtl/>
        </w:rPr>
        <w:t xml:space="preserve"> با تجربه خود در زم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نه</w:t>
      </w:r>
      <w:r w:rsidRPr="006D6997">
        <w:rPr>
          <w:rFonts w:ascii="Zar" w:hAnsi="Zar"/>
          <w:rtl/>
        </w:rPr>
        <w:t xml:space="preserve"> الکترون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ک،</w:t>
      </w:r>
      <w:r w:rsidRPr="006D6997">
        <w:rPr>
          <w:rFonts w:ascii="Zar" w:hAnsi="Zar"/>
          <w:rtl/>
        </w:rPr>
        <w:t xml:space="preserve"> نقش کل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د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در توسعه و ساخت دستگاه 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فا</w:t>
      </w:r>
      <w:r w:rsidRPr="006D6997">
        <w:rPr>
          <w:rFonts w:ascii="Zar" w:hAnsi="Zar"/>
          <w:rtl/>
        </w:rPr>
        <w:t xml:space="preserve"> م</w:t>
      </w:r>
      <w:r w:rsidRPr="006D6997">
        <w:rPr>
          <w:rFonts w:ascii="Zar" w:hAnsi="Zar" w:hint="cs"/>
          <w:rtl/>
        </w:rPr>
        <w:t>ی‌</w:t>
      </w:r>
      <w:r w:rsidRPr="006D6997">
        <w:rPr>
          <w:rFonts w:ascii="Zar" w:hAnsi="Zar" w:hint="eastAsia"/>
          <w:rtl/>
        </w:rPr>
        <w:t>کند</w:t>
      </w:r>
      <w:r w:rsidRPr="006D6997">
        <w:rPr>
          <w:rFonts w:ascii="Zar" w:hAnsi="Zar"/>
        </w:rPr>
        <w:t>.</w:t>
      </w:r>
    </w:p>
    <w:p w14:paraId="31939330" w14:textId="77777777" w:rsidR="00A64947" w:rsidRPr="006D6997" w:rsidRDefault="00A64947" w:rsidP="00CB6F38">
      <w:pPr>
        <w:bidi/>
        <w:ind w:left="1080"/>
        <w:jc w:val="both"/>
        <w:rPr>
          <w:rFonts w:ascii="Zar" w:hAnsi="Zar"/>
          <w:rtl/>
        </w:rPr>
      </w:pPr>
      <w:r w:rsidRPr="006D6997">
        <w:rPr>
          <w:rFonts w:ascii="Zar" w:hAnsi="Zar" w:hint="eastAsia"/>
          <w:rtl/>
        </w:rPr>
        <w:t>نرگس</w:t>
      </w:r>
      <w:r w:rsidRPr="006D6997">
        <w:rPr>
          <w:rFonts w:ascii="Zar" w:hAnsi="Zar"/>
          <w:rtl/>
        </w:rPr>
        <w:t xml:space="preserve"> سع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د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ورنونوسفادران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>: مسئول بخش نرم‌افزار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،</w:t>
      </w:r>
      <w:r w:rsidRPr="006D6997">
        <w:rPr>
          <w:rFonts w:ascii="Zar" w:hAnsi="Zar"/>
          <w:rtl/>
        </w:rPr>
        <w:t xml:space="preserve"> طراح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سا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ت</w:t>
      </w:r>
      <w:r w:rsidRPr="006D6997">
        <w:rPr>
          <w:rFonts w:ascii="Zar" w:hAnsi="Zar"/>
          <w:rtl/>
        </w:rPr>
        <w:t xml:space="preserve"> و هوش مصنوع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>. 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شان</w:t>
      </w:r>
      <w:r w:rsidRPr="006D6997">
        <w:rPr>
          <w:rFonts w:ascii="Zar" w:hAnsi="Zar"/>
          <w:rtl/>
        </w:rPr>
        <w:t xml:space="preserve"> با مهارت‌ها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برنامه‌نو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س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و طراح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نرم‌افزار، تجربه‌ها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لازم را برا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پ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اده‌ساز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قابل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ت‌ها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پ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شرفته</w:t>
      </w:r>
      <w:r w:rsidRPr="006D6997">
        <w:rPr>
          <w:rFonts w:ascii="Zar" w:hAnsi="Zar"/>
          <w:rtl/>
        </w:rPr>
        <w:t xml:space="preserve"> دستگاه فراهم م</w:t>
      </w:r>
      <w:r w:rsidRPr="006D6997">
        <w:rPr>
          <w:rFonts w:ascii="Zar" w:hAnsi="Zar" w:hint="cs"/>
          <w:rtl/>
        </w:rPr>
        <w:t>ی‌</w:t>
      </w:r>
      <w:r w:rsidRPr="006D6997">
        <w:rPr>
          <w:rFonts w:ascii="Zar" w:hAnsi="Zar" w:hint="eastAsia"/>
          <w:rtl/>
        </w:rPr>
        <w:t>کند</w:t>
      </w:r>
      <w:r w:rsidRPr="006D6997">
        <w:rPr>
          <w:rFonts w:ascii="Zar" w:hAnsi="Zar"/>
        </w:rPr>
        <w:t>.</w:t>
      </w:r>
    </w:p>
    <w:p w14:paraId="05826073" w14:textId="77777777" w:rsidR="00A64947" w:rsidRDefault="00A64947" w:rsidP="00CB6F38">
      <w:pPr>
        <w:bidi/>
        <w:ind w:left="1080"/>
        <w:jc w:val="both"/>
        <w:rPr>
          <w:rFonts w:ascii="Zar" w:hAnsi="Zar"/>
          <w:rtl/>
        </w:rPr>
      </w:pPr>
      <w:r w:rsidRPr="006D6997">
        <w:rPr>
          <w:rFonts w:ascii="Zar" w:hAnsi="Zar" w:hint="eastAsia"/>
          <w:rtl/>
        </w:rPr>
        <w:lastRenderedPageBreak/>
        <w:t>آقا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دکتر مهرداد پا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نده</w:t>
      </w:r>
      <w:r w:rsidRPr="006D6997">
        <w:rPr>
          <w:rFonts w:ascii="Zar" w:hAnsi="Zar"/>
          <w:rtl/>
        </w:rPr>
        <w:t>: ناظر و پزشک متخصص که بر بخش پزشک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دستگاه نظارت دارد. 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شان</w:t>
      </w:r>
      <w:r w:rsidRPr="006D6997">
        <w:rPr>
          <w:rFonts w:ascii="Zar" w:hAnsi="Zar"/>
          <w:rtl/>
        </w:rPr>
        <w:t xml:space="preserve"> با دانش خود در زم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نه</w:t>
      </w:r>
      <w:r w:rsidRPr="006D6997">
        <w:rPr>
          <w:rFonts w:ascii="Zar" w:hAnsi="Zar"/>
          <w:rtl/>
        </w:rPr>
        <w:t xml:space="preserve"> پزشک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،</w:t>
      </w:r>
      <w:r w:rsidRPr="006D6997">
        <w:rPr>
          <w:rFonts w:ascii="Zar" w:hAnsi="Zar"/>
          <w:rtl/>
        </w:rPr>
        <w:t xml:space="preserve"> اطم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نان</w:t>
      </w:r>
      <w:r w:rsidRPr="006D6997">
        <w:rPr>
          <w:rFonts w:ascii="Zar" w:hAnsi="Zar"/>
          <w:rtl/>
        </w:rPr>
        <w:t xml:space="preserve"> حاصل م</w:t>
      </w:r>
      <w:r w:rsidRPr="006D6997">
        <w:rPr>
          <w:rFonts w:ascii="Zar" w:hAnsi="Zar" w:hint="cs"/>
          <w:rtl/>
        </w:rPr>
        <w:t>ی‌</w:t>
      </w:r>
      <w:r w:rsidRPr="006D6997">
        <w:rPr>
          <w:rFonts w:ascii="Zar" w:hAnsi="Zar" w:hint="eastAsia"/>
          <w:rtl/>
        </w:rPr>
        <w:t>کند</w:t>
      </w:r>
      <w:r w:rsidRPr="006D6997">
        <w:rPr>
          <w:rFonts w:ascii="Zar" w:hAnsi="Zar"/>
          <w:rtl/>
        </w:rPr>
        <w:t xml:space="preserve"> که دستگاه با استانداردها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پزشک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مطابقت دارد و ن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ازها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بال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 w:hint="eastAsia"/>
          <w:rtl/>
        </w:rPr>
        <w:t>ن</w:t>
      </w:r>
      <w:r w:rsidRPr="006D6997">
        <w:rPr>
          <w:rFonts w:ascii="Zar" w:hAnsi="Zar" w:hint="cs"/>
          <w:rtl/>
        </w:rPr>
        <w:t>ی</w:t>
      </w:r>
      <w:r w:rsidRPr="006D6997">
        <w:rPr>
          <w:rFonts w:ascii="Zar" w:hAnsi="Zar"/>
          <w:rtl/>
        </w:rPr>
        <w:t xml:space="preserve"> را برآورده م</w:t>
      </w:r>
      <w:r w:rsidRPr="006D6997">
        <w:rPr>
          <w:rFonts w:ascii="Zar" w:hAnsi="Zar" w:hint="cs"/>
          <w:rtl/>
        </w:rPr>
        <w:t>ی‌</w:t>
      </w:r>
      <w:r w:rsidRPr="006D6997">
        <w:rPr>
          <w:rFonts w:ascii="Zar" w:hAnsi="Zar" w:hint="eastAsia"/>
          <w:rtl/>
        </w:rPr>
        <w:t>کند</w:t>
      </w:r>
      <w:r w:rsidRPr="006D6997">
        <w:rPr>
          <w:rFonts w:ascii="Zar" w:hAnsi="Zar"/>
          <w:rtl/>
        </w:rPr>
        <w:t>.</w:t>
      </w:r>
    </w:p>
    <w:p w14:paraId="75BABE3E" w14:textId="77777777" w:rsidR="00B52EFF" w:rsidRDefault="00C424B9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جهت تجاری سازی محصول چه اقداماتی مورد نیاز است؟ آیا تیم شما امکان تجاری سازی محصول را دارد؟</w:t>
      </w:r>
    </w:p>
    <w:p w14:paraId="18213FA5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تجار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شما که به نظارت بر وضع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سلامت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سرطان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استفاده از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پرداخته،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مراحل مختلف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را ط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تا محصول شما به‌طور موفق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ت‌آم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/>
          <w:rtl/>
        </w:rPr>
        <w:t xml:space="preserve"> در بازار معرف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مورد استفاده قرار 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رد</w:t>
      </w:r>
      <w:r w:rsidRPr="007642EE">
        <w:rPr>
          <w:rFonts w:ascii="Zar" w:hAnsi="Zar"/>
          <w:rtl/>
        </w:rPr>
        <w:t>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اقدامات شامل مراحل فن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بازار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حقوق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</w:t>
      </w:r>
      <w:r w:rsidRPr="007642EE">
        <w:rPr>
          <w:rFonts w:ascii="Zar" w:hAnsi="Zar" w:hint="eastAsia"/>
          <w:rtl/>
        </w:rPr>
        <w:t>مال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هستند</w:t>
      </w:r>
      <w:r w:rsidRPr="007642EE">
        <w:rPr>
          <w:rFonts w:ascii="Zar" w:hAnsi="Zar"/>
        </w:rPr>
        <w:t>.</w:t>
      </w:r>
    </w:p>
    <w:p w14:paraId="4E935ECE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1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توسعه و به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محصول</w:t>
      </w:r>
    </w:p>
    <w:p w14:paraId="06A8D1B7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تکم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/>
          <w:rtl/>
        </w:rPr>
        <w:t xml:space="preserve"> و به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ژگ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/>
          <w:rtl/>
        </w:rPr>
        <w:t>: اطم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نان</w:t>
      </w:r>
      <w:r w:rsidRPr="007642EE">
        <w:rPr>
          <w:rFonts w:ascii="Zar" w:hAnsi="Zar"/>
          <w:rtl/>
        </w:rPr>
        <w:t xml:space="preserve"> حاصل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که تمام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ژگ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به درست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کار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کنند</w:t>
      </w:r>
      <w:r w:rsidRPr="007642EE">
        <w:rPr>
          <w:rFonts w:ascii="Zar" w:hAnsi="Zar"/>
          <w:rtl/>
        </w:rPr>
        <w:t xml:space="preserve"> و آماده استفاده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بازار هدف هستند.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شامل بهبود و تست مستمر الگور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دقت در پردازش داده‌ها و طراح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کاربر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 xml:space="preserve"> (UX/UI) </w:t>
      </w:r>
      <w:r w:rsidRPr="007642EE">
        <w:rPr>
          <w:rFonts w:ascii="Zar" w:hAnsi="Zar"/>
          <w:rtl/>
        </w:rPr>
        <w:t>است</w:t>
      </w:r>
      <w:r w:rsidRPr="007642EE">
        <w:rPr>
          <w:rFonts w:ascii="Zar" w:hAnsi="Zar"/>
        </w:rPr>
        <w:t>.</w:t>
      </w:r>
    </w:p>
    <w:p w14:paraId="15821AE5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تست بازار: قبل از ورود به بازار به‌طور گسترده، نسخه‌ا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محصول را در بازار آزما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 xml:space="preserve"> (MVP - Minimum Viable Product) </w:t>
      </w:r>
      <w:r w:rsidRPr="007642EE">
        <w:rPr>
          <w:rFonts w:ascii="Zar" w:hAnsi="Zar"/>
          <w:rtl/>
        </w:rPr>
        <w:t>عرضه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از بازخورد کاربران اول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</w:t>
      </w:r>
      <w:r w:rsidRPr="007642EE">
        <w:rPr>
          <w:rFonts w:ascii="Zar" w:hAnsi="Zar"/>
          <w:rtl/>
        </w:rPr>
        <w:t xml:space="preserve"> (ب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و پزشکان)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بهبود محصول استفاده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3B4E8C9F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گواه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نامه‌ها</w:t>
      </w:r>
      <w:r w:rsidRPr="007642EE">
        <w:rPr>
          <w:rFonts w:ascii="Zar" w:hAnsi="Zar"/>
          <w:rtl/>
        </w:rPr>
        <w:t xml:space="preserve"> و تا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ه‌ها</w:t>
      </w:r>
      <w:r w:rsidRPr="007642EE">
        <w:rPr>
          <w:rFonts w:ascii="Zar" w:hAnsi="Zar"/>
          <w:rtl/>
        </w:rPr>
        <w:t>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اطم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نان</w:t>
      </w:r>
      <w:r w:rsidRPr="007642EE">
        <w:rPr>
          <w:rFonts w:ascii="Zar" w:hAnsi="Zar"/>
          <w:rtl/>
        </w:rPr>
        <w:t xml:space="preserve"> از تطابق با استانداردها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داده‌ها،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محصول را از نظر قانون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فن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ممکن است شامل در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افت</w:t>
      </w:r>
      <w:r w:rsidRPr="007642EE">
        <w:rPr>
          <w:rFonts w:ascii="Zar" w:hAnsi="Zar"/>
          <w:rtl/>
        </w:rPr>
        <w:t xml:space="preserve"> گواه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لازم از مراجع دولت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رعا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قوان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مرتبط با حر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</w:t>
      </w:r>
      <w:r w:rsidRPr="007642EE">
        <w:rPr>
          <w:rFonts w:ascii="Zar" w:hAnsi="Zar"/>
          <w:rtl/>
        </w:rPr>
        <w:t xml:space="preserve"> خصوص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داده‌ها</w:t>
      </w:r>
      <w:r w:rsidRPr="007642EE">
        <w:rPr>
          <w:rFonts w:ascii="Zar" w:hAnsi="Zar"/>
        </w:rPr>
        <w:t xml:space="preserve"> (</w:t>
      </w:r>
      <w:r w:rsidRPr="007642EE">
        <w:rPr>
          <w:rFonts w:ascii="Zar" w:hAnsi="Zar"/>
          <w:rtl/>
        </w:rPr>
        <w:t>مانند</w:t>
      </w:r>
      <w:r w:rsidRPr="007642EE">
        <w:rPr>
          <w:rFonts w:ascii="Zar" w:hAnsi="Zar"/>
        </w:rPr>
        <w:t xml:space="preserve"> GDPR </w:t>
      </w:r>
      <w:r w:rsidRPr="007642EE">
        <w:rPr>
          <w:rFonts w:ascii="Zar" w:hAnsi="Zar"/>
          <w:rtl/>
        </w:rPr>
        <w:t>و</w:t>
      </w:r>
      <w:r w:rsidRPr="007642EE">
        <w:rPr>
          <w:rFonts w:ascii="Zar" w:hAnsi="Zar"/>
        </w:rPr>
        <w:t xml:space="preserve"> HIPAA) </w:t>
      </w:r>
      <w:r w:rsidRPr="007642EE">
        <w:rPr>
          <w:rFonts w:ascii="Zar" w:hAnsi="Zar"/>
          <w:rtl/>
        </w:rPr>
        <w:t>باشد</w:t>
      </w:r>
      <w:r w:rsidRPr="007642EE">
        <w:rPr>
          <w:rFonts w:ascii="Zar" w:hAnsi="Zar"/>
        </w:rPr>
        <w:t>.</w:t>
      </w:r>
    </w:p>
    <w:p w14:paraId="4F7589E6" w14:textId="77777777" w:rsidR="00AE40B2" w:rsidRPr="007642EE" w:rsidRDefault="00AE40B2" w:rsidP="00CB6F38">
      <w:pPr>
        <w:bidi/>
        <w:ind w:left="360"/>
        <w:jc w:val="both"/>
        <w:rPr>
          <w:rFonts w:ascii="Zar" w:hAnsi="Zar"/>
        </w:rPr>
      </w:pPr>
      <w:r w:rsidRPr="007642EE">
        <w:rPr>
          <w:rFonts w:ascii="Zar" w:hAnsi="Zar"/>
          <w:rtl/>
        </w:rPr>
        <w:t>2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تحل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/>
          <w:rtl/>
        </w:rPr>
        <w:t xml:space="preserve"> بازار و بازار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اب</w:t>
      </w:r>
      <w:r w:rsidRPr="007642EE">
        <w:rPr>
          <w:rFonts w:ascii="Zar" w:hAnsi="Zar" w:hint="cs"/>
          <w:rtl/>
        </w:rPr>
        <w:t>ی</w:t>
      </w:r>
    </w:p>
    <w:p w14:paraId="6B382A19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تحل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/>
          <w:rtl/>
        </w:rPr>
        <w:t xml:space="preserve"> بازار هدف: شناسا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بازار هدف بس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ار</w:t>
      </w:r>
      <w:r w:rsidRPr="007642EE">
        <w:rPr>
          <w:rFonts w:ascii="Zar" w:hAnsi="Zar"/>
          <w:rtl/>
        </w:rPr>
        <w:t xml:space="preserve"> مهم است. در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نجا</w:t>
      </w:r>
      <w:r w:rsidRPr="007642EE">
        <w:rPr>
          <w:rFonts w:ascii="Zar" w:hAnsi="Zar"/>
          <w:rtl/>
        </w:rPr>
        <w:t xml:space="preserve"> بازار شما شامل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مارستان‌ها،</w:t>
      </w:r>
      <w:r w:rsidRPr="007642EE">
        <w:rPr>
          <w:rFonts w:ascii="Zar" w:hAnsi="Zar"/>
          <w:rtl/>
        </w:rPr>
        <w:t xml:space="preserve"> کل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ک‌ها،</w:t>
      </w:r>
      <w:r w:rsidRPr="007642EE">
        <w:rPr>
          <w:rFonts w:ascii="Zar" w:hAnsi="Zar"/>
          <w:rtl/>
        </w:rPr>
        <w:t xml:space="preserve"> مراکز درمان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سرطان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پزشکان است.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منظور،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تحق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قات</w:t>
      </w:r>
      <w:r w:rsidRPr="007642EE">
        <w:rPr>
          <w:rFonts w:ascii="Zar" w:hAnsi="Zar"/>
          <w:rtl/>
        </w:rPr>
        <w:t xml:space="preserve"> دق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انجام ده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تا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گروه‌ها را شناسا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64B3F059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استراتژ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ج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تال</w:t>
      </w:r>
      <w:r w:rsidRPr="007642EE">
        <w:rPr>
          <w:rFonts w:ascii="Zar" w:hAnsi="Zar"/>
        </w:rPr>
        <w:t>:</w:t>
      </w:r>
    </w:p>
    <w:p w14:paraId="66187C7E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طراح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و محتوا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معرف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محصول</w:t>
      </w:r>
      <w:r w:rsidRPr="007642EE">
        <w:rPr>
          <w:rFonts w:ascii="Zar" w:hAnsi="Zar"/>
        </w:rPr>
        <w:t>.</w:t>
      </w:r>
    </w:p>
    <w:p w14:paraId="546CD8C5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استفاده از</w:t>
      </w:r>
      <w:r w:rsidRPr="007642EE">
        <w:rPr>
          <w:rFonts w:ascii="Zar" w:hAnsi="Zar"/>
        </w:rPr>
        <w:t xml:space="preserve"> SEO </w:t>
      </w:r>
      <w:r w:rsidRPr="007642EE">
        <w:rPr>
          <w:rFonts w:ascii="Zar" w:hAnsi="Zar"/>
          <w:rtl/>
        </w:rPr>
        <w:t>(به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موتور جستجو)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جذب تراف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/>
          <w:rtl/>
        </w:rPr>
        <w:t xml:space="preserve"> از موتورها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جستجو</w:t>
      </w:r>
      <w:r w:rsidRPr="007642EE">
        <w:rPr>
          <w:rFonts w:ascii="Zar" w:hAnsi="Zar"/>
        </w:rPr>
        <w:t>.</w:t>
      </w:r>
    </w:p>
    <w:p w14:paraId="6EC4E617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lastRenderedPageBreak/>
        <w:t xml:space="preserve">        </w:t>
      </w:r>
      <w:r w:rsidRPr="007642EE">
        <w:rPr>
          <w:rFonts w:ascii="Zar" w:hAnsi="Zar"/>
          <w:rtl/>
        </w:rPr>
        <w:t>تبل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غات</w:t>
      </w:r>
      <w:r w:rsidRPr="007642EE">
        <w:rPr>
          <w:rFonts w:ascii="Zar" w:hAnsi="Zar"/>
          <w:rtl/>
        </w:rPr>
        <w:t xml:space="preserve"> در شبکه‌ها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اجتماع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استفاده از پلتفرم‌ها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مانند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نستاگرام،</w:t>
      </w:r>
      <w:r w:rsidRPr="007642EE">
        <w:rPr>
          <w:rFonts w:ascii="Zar" w:hAnsi="Zar"/>
          <w:rtl/>
        </w:rPr>
        <w:t xml:space="preserve"> 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نکد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ن،</w:t>
      </w:r>
      <w:r w:rsidRPr="007642EE">
        <w:rPr>
          <w:rFonts w:ascii="Zar" w:hAnsi="Zar"/>
          <w:rtl/>
        </w:rPr>
        <w:t xml:space="preserve"> 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س‌بوک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معرف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محصول به جامعه هدف</w:t>
      </w:r>
      <w:r w:rsidRPr="007642EE">
        <w:rPr>
          <w:rFonts w:ascii="Zar" w:hAnsi="Zar"/>
        </w:rPr>
        <w:t>.</w:t>
      </w:r>
    </w:p>
    <w:p w14:paraId="12BBE91C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تبل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غات</w:t>
      </w:r>
      <w:r w:rsidRPr="007642EE">
        <w:rPr>
          <w:rFonts w:ascii="Zar" w:hAnsi="Zar"/>
          <w:rtl/>
        </w:rPr>
        <w:t xml:space="preserve"> آنلا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و همکار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نفلوئنسرها</w:t>
      </w:r>
      <w:r w:rsidRPr="007642EE">
        <w:rPr>
          <w:rFonts w:ascii="Zar" w:hAnsi="Zar"/>
          <w:rtl/>
        </w:rPr>
        <w:t xml:space="preserve"> و پزشکان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تبل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غ</w:t>
      </w:r>
      <w:r w:rsidRPr="007642EE">
        <w:rPr>
          <w:rFonts w:ascii="Zar" w:hAnsi="Zar"/>
          <w:rtl/>
        </w:rPr>
        <w:t xml:space="preserve"> محصول</w:t>
      </w:r>
      <w:r w:rsidRPr="007642EE">
        <w:rPr>
          <w:rFonts w:ascii="Zar" w:hAnsi="Zar"/>
        </w:rPr>
        <w:t>.</w:t>
      </w:r>
    </w:p>
    <w:p w14:paraId="4DEA8840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محتوا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آموزش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در مورد مزا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استفاده از 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ستم</w:t>
      </w:r>
      <w:r w:rsidRPr="007642EE">
        <w:rPr>
          <w:rFonts w:ascii="Zar" w:hAnsi="Zar"/>
          <w:rtl/>
        </w:rPr>
        <w:t xml:space="preserve">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نظارت بر سلامت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سرطان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.</w:t>
      </w:r>
    </w:p>
    <w:p w14:paraId="3979D81E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شرکا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تجار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همکار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/>
        </w:rPr>
        <w:t>:</w:t>
      </w:r>
    </w:p>
    <w:p w14:paraId="1264BAB6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جاد</w:t>
      </w:r>
      <w:r w:rsidRPr="007642EE">
        <w:rPr>
          <w:rFonts w:ascii="Zar" w:hAnsi="Zar"/>
          <w:rtl/>
        </w:rPr>
        <w:t xml:space="preserve"> همکار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مارستان‌ها،</w:t>
      </w:r>
      <w:r w:rsidRPr="007642EE">
        <w:rPr>
          <w:rFonts w:ascii="Zar" w:hAnsi="Zar"/>
          <w:rtl/>
        </w:rPr>
        <w:t xml:space="preserve"> کل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ک‌ها</w:t>
      </w:r>
      <w:r w:rsidRPr="007642EE">
        <w:rPr>
          <w:rFonts w:ascii="Zar" w:hAnsi="Zar"/>
          <w:rtl/>
        </w:rPr>
        <w:t xml:space="preserve"> و انجمن‌ها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حما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تبل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غ</w:t>
      </w:r>
      <w:r w:rsidRPr="007642EE">
        <w:rPr>
          <w:rFonts w:ascii="Zar" w:hAnsi="Zar"/>
          <w:rtl/>
        </w:rPr>
        <w:t xml:space="preserve"> و استفاده از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</w:rPr>
        <w:t>.</w:t>
      </w:r>
    </w:p>
    <w:p w14:paraId="3D5B9A5B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    </w:t>
      </w:r>
      <w:r w:rsidRPr="007642EE">
        <w:rPr>
          <w:rFonts w:ascii="Zar" w:hAnsi="Zar"/>
          <w:rtl/>
        </w:rPr>
        <w:t>تعامل با سازمان‌ها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مه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استفاده از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به عنوان ابزار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نظارت بر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مه‌شده</w:t>
      </w:r>
      <w:r w:rsidRPr="007642EE">
        <w:rPr>
          <w:rFonts w:ascii="Zar" w:hAnsi="Zar"/>
        </w:rPr>
        <w:t>.</w:t>
      </w:r>
    </w:p>
    <w:p w14:paraId="7E3D5E69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جاد</w:t>
      </w:r>
      <w:r w:rsidRPr="007642EE">
        <w:rPr>
          <w:rFonts w:ascii="Zar" w:hAnsi="Zar"/>
          <w:rtl/>
        </w:rPr>
        <w:t xml:space="preserve"> استراتژ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مت‌گذار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>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تع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مت</w:t>
      </w:r>
      <w:r w:rsidRPr="007642EE">
        <w:rPr>
          <w:rFonts w:ascii="Zar" w:hAnsi="Zar"/>
          <w:rtl/>
        </w:rPr>
        <w:t xml:space="preserve"> مناسب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به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تول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د،</w:t>
      </w:r>
      <w:r w:rsidRPr="007642EE">
        <w:rPr>
          <w:rFonts w:ascii="Zar" w:hAnsi="Zar"/>
          <w:rtl/>
        </w:rPr>
        <w:t xml:space="preserve"> بازار هدف و رقبا توجه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به عنوان مثال،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مدل اشتراک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  <w:rtl/>
        </w:rPr>
        <w:t xml:space="preserve"> مدل مبتن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 استفاده</w:t>
      </w:r>
      <w:r w:rsidRPr="007642EE">
        <w:rPr>
          <w:rFonts w:ascii="Zar" w:hAnsi="Zar"/>
        </w:rPr>
        <w:t xml:space="preserve"> (Pay-per-use) </w:t>
      </w:r>
      <w:r w:rsidRPr="007642EE">
        <w:rPr>
          <w:rFonts w:ascii="Zar" w:hAnsi="Zar"/>
          <w:rtl/>
        </w:rPr>
        <w:t>را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فروش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محصول در نظر بگ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135BDBAE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3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جاد</w:t>
      </w:r>
      <w:r w:rsidRPr="007642EE">
        <w:rPr>
          <w:rFonts w:ascii="Zar" w:hAnsi="Zar"/>
          <w:rtl/>
        </w:rPr>
        <w:t xml:space="preserve"> شراکت‌ها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استراتژ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</w:p>
    <w:p w14:paraId="46076DA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همکار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 موسسات تحق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قات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دانشگاه‌ها: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اعتباربخش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علم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توسعه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شتر</w:t>
      </w:r>
      <w:r w:rsidRPr="007642EE">
        <w:rPr>
          <w:rFonts w:ascii="Zar" w:hAnsi="Zar"/>
          <w:rtl/>
        </w:rPr>
        <w:t xml:space="preserve"> الگور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تم‌ها</w:t>
      </w:r>
      <w:r w:rsidRPr="007642EE">
        <w:rPr>
          <w:rFonts w:ascii="Zar" w:hAnsi="Zar"/>
          <w:rtl/>
        </w:rPr>
        <w:t xml:space="preserve"> و 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ژگ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شن،</w:t>
      </w:r>
      <w:r w:rsidRPr="007642EE">
        <w:rPr>
          <w:rFonts w:ascii="Zar" w:hAnsi="Zar"/>
          <w:rtl/>
        </w:rPr>
        <w:t xml:space="preserve"> همکار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 موسسات تحق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قات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دانشگاه‌ها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مف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باشد</w:t>
      </w:r>
      <w:r w:rsidRPr="007642EE">
        <w:rPr>
          <w:rFonts w:ascii="Zar" w:hAnsi="Zar"/>
        </w:rPr>
        <w:t>.</w:t>
      </w:r>
    </w:p>
    <w:p w14:paraId="2606E93A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ارتباط با شبکه‌ها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حما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انجمن‌ها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>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اطم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نان</w:t>
      </w:r>
      <w:r w:rsidRPr="007642EE">
        <w:rPr>
          <w:rFonts w:ascii="Zar" w:hAnsi="Zar"/>
          <w:rtl/>
        </w:rPr>
        <w:t xml:space="preserve"> از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نکه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به خوب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در دسترس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قرار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رد</w:t>
      </w:r>
      <w:r w:rsidRPr="007642EE">
        <w:rPr>
          <w:rFonts w:ascii="Zar" w:hAnsi="Zar"/>
          <w:rtl/>
        </w:rPr>
        <w:t xml:space="preserve"> و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ازها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آنها برآورده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شود،</w:t>
      </w:r>
      <w:r w:rsidRPr="007642EE">
        <w:rPr>
          <w:rFonts w:ascii="Zar" w:hAnsi="Zar"/>
          <w:rtl/>
        </w:rPr>
        <w:t xml:space="preserve"> همکار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 سازمان‌ها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حما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موثر باشد</w:t>
      </w:r>
      <w:r w:rsidRPr="007642EE">
        <w:rPr>
          <w:rFonts w:ascii="Zar" w:hAnsi="Zar"/>
        </w:rPr>
        <w:t>.</w:t>
      </w:r>
    </w:p>
    <w:p w14:paraId="722E2112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همکار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 شرکت‌ها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مه</w:t>
      </w:r>
      <w:r w:rsidRPr="007642EE">
        <w:rPr>
          <w:rFonts w:ascii="Zar" w:hAnsi="Zar"/>
          <w:rtl/>
        </w:rPr>
        <w:t>: همکار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 شرکت‌ها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مه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به گسترش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و به دست آوردن 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رش</w:t>
      </w:r>
      <w:r w:rsidRPr="007642EE">
        <w:rPr>
          <w:rFonts w:ascii="Zar" w:hAnsi="Zar"/>
          <w:rtl/>
        </w:rPr>
        <w:t xml:space="preserve"> گسترده‌تر در بازار کمک کند</w:t>
      </w:r>
      <w:r w:rsidRPr="007642EE">
        <w:rPr>
          <w:rFonts w:ascii="Zar" w:hAnsi="Zar"/>
        </w:rPr>
        <w:t>.</w:t>
      </w:r>
    </w:p>
    <w:p w14:paraId="6EB7A8EC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4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ته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</w:t>
      </w:r>
      <w:r w:rsidRPr="007642EE">
        <w:rPr>
          <w:rFonts w:ascii="Zar" w:hAnsi="Zar"/>
          <w:rtl/>
        </w:rPr>
        <w:t xml:space="preserve"> منابع مال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جذب سرما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</w:t>
      </w:r>
    </w:p>
    <w:p w14:paraId="16D84977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شراکت با سرما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ه‌گذاران</w:t>
      </w:r>
      <w:r w:rsidRPr="007642EE">
        <w:rPr>
          <w:rFonts w:ascii="Zar" w:hAnsi="Zar"/>
          <w:rtl/>
        </w:rPr>
        <w:t xml:space="preserve"> خطرپذ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/>
        </w:rPr>
        <w:t xml:space="preserve"> (Venture Capitalists): </w:t>
      </w: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گسترش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</w:t>
      </w:r>
      <w:r w:rsidRPr="007642EE">
        <w:rPr>
          <w:rFonts w:ascii="Zar" w:hAnsi="Zar"/>
          <w:rtl/>
        </w:rPr>
        <w:t xml:space="preserve"> و توسعه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شتر</w:t>
      </w:r>
      <w:r w:rsidRPr="007642EE">
        <w:rPr>
          <w:rFonts w:ascii="Zar" w:hAnsi="Zar"/>
          <w:rtl/>
        </w:rPr>
        <w:t xml:space="preserve"> محصول، جذب سرما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</w:t>
      </w:r>
      <w:r w:rsidRPr="007642EE">
        <w:rPr>
          <w:rFonts w:ascii="Zar" w:hAnsi="Zar"/>
          <w:rtl/>
        </w:rPr>
        <w:t xml:space="preserve"> از طر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سرما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ه‌گذاران</w:t>
      </w:r>
      <w:r w:rsidRPr="007642EE">
        <w:rPr>
          <w:rFonts w:ascii="Zar" w:hAnsi="Zar"/>
          <w:rtl/>
        </w:rPr>
        <w:t xml:space="preserve"> خطرپذ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  <w:rtl/>
        </w:rPr>
        <w:t xml:space="preserve"> انجل‌ا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سورها</w:t>
      </w:r>
      <w:r w:rsidRPr="007642EE">
        <w:rPr>
          <w:rFonts w:ascii="Zar" w:hAnsi="Zar"/>
        </w:rPr>
        <w:t xml:space="preserve"> (Angel Investors) </w:t>
      </w:r>
      <w:r w:rsidRPr="007642EE">
        <w:rPr>
          <w:rFonts w:ascii="Zar" w:hAnsi="Zar"/>
          <w:rtl/>
        </w:rPr>
        <w:t>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بس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ار</w:t>
      </w:r>
      <w:r w:rsidRPr="007642EE">
        <w:rPr>
          <w:rFonts w:ascii="Zar" w:hAnsi="Zar"/>
          <w:rtl/>
        </w:rPr>
        <w:t xml:space="preserve"> مف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باشد</w:t>
      </w:r>
      <w:r w:rsidRPr="007642EE">
        <w:rPr>
          <w:rFonts w:ascii="Zar" w:hAnsi="Zar"/>
        </w:rPr>
        <w:t>.</w:t>
      </w:r>
    </w:p>
    <w:p w14:paraId="02872B15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طر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سازمان‌ها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دولت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>: استفاده از کمک‌ها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وام‌ها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دولت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توسعه استارتاپ‌ها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فناور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سلامت و در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افت</w:t>
      </w:r>
      <w:r w:rsidRPr="007642EE">
        <w:rPr>
          <w:rFonts w:ascii="Zar" w:hAnsi="Zar"/>
          <w:rtl/>
        </w:rPr>
        <w:t xml:space="preserve"> حما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صندوق‌ها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حما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.</w:t>
      </w:r>
    </w:p>
    <w:p w14:paraId="168C77BC" w14:textId="77777777" w:rsidR="00AE40B2" w:rsidRPr="007642EE" w:rsidRDefault="00AE40B2" w:rsidP="00CB6F38">
      <w:pPr>
        <w:bidi/>
        <w:ind w:left="360"/>
        <w:jc w:val="both"/>
        <w:rPr>
          <w:rFonts w:ascii="Zar" w:hAnsi="Zar"/>
        </w:rPr>
      </w:pPr>
      <w:r w:rsidRPr="007642EE">
        <w:rPr>
          <w:rFonts w:ascii="Zar" w:hAnsi="Zar"/>
        </w:rPr>
        <w:lastRenderedPageBreak/>
        <w:t xml:space="preserve">    </w:t>
      </w:r>
      <w:r w:rsidRPr="007642EE">
        <w:rPr>
          <w:rFonts w:ascii="Zar" w:hAnsi="Zar"/>
          <w:rtl/>
        </w:rPr>
        <w:t>مدل‌ها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تأم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مال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مبتن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بر مشترک: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جاد</w:t>
      </w:r>
      <w:r w:rsidRPr="007642EE">
        <w:rPr>
          <w:rFonts w:ascii="Zar" w:hAnsi="Zar"/>
          <w:rtl/>
        </w:rPr>
        <w:t xml:space="preserve"> مدل‌ها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اشتراک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</w:t>
      </w:r>
      <w:r w:rsidRPr="007642EE">
        <w:rPr>
          <w:rFonts w:ascii="Zar" w:hAnsi="Zar"/>
          <w:rtl/>
        </w:rPr>
        <w:t xml:space="preserve"> حت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طرح‌ها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عضو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فروش و 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از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در سطح گسترده</w:t>
      </w:r>
      <w:r w:rsidRPr="007642EE">
        <w:rPr>
          <w:rFonts w:ascii="Zar" w:hAnsi="Zar"/>
        </w:rPr>
        <w:t>.</w:t>
      </w:r>
    </w:p>
    <w:p w14:paraId="25DA1622" w14:textId="77777777" w:rsidR="00AE40B2" w:rsidRPr="007642EE" w:rsidRDefault="00AE40B2" w:rsidP="00CB6F38">
      <w:pPr>
        <w:bidi/>
        <w:ind w:left="360"/>
        <w:jc w:val="both"/>
        <w:rPr>
          <w:rFonts w:ascii="Zar" w:hAnsi="Zar"/>
        </w:rPr>
      </w:pPr>
      <w:r w:rsidRPr="007642EE">
        <w:rPr>
          <w:rFonts w:ascii="Zar" w:hAnsi="Zar"/>
          <w:rtl/>
        </w:rPr>
        <w:t>5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رعا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مسائل قانون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استانداردها</w:t>
      </w:r>
    </w:p>
    <w:p w14:paraId="3A8FCEA0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موافقت‌نامه‌ها و قراردادها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حقوق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>: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تجار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شن،</w:t>
      </w:r>
      <w:r w:rsidRPr="007642EE">
        <w:rPr>
          <w:rFonts w:ascii="Zar" w:hAnsi="Zar"/>
          <w:rtl/>
        </w:rPr>
        <w:t xml:space="preserve">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با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مارستان‌ها،</w:t>
      </w:r>
      <w:r w:rsidRPr="007642EE">
        <w:rPr>
          <w:rFonts w:ascii="Zar" w:hAnsi="Zar"/>
          <w:rtl/>
        </w:rPr>
        <w:t xml:space="preserve"> مراکز درمان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سا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/>
          <w:rtl/>
        </w:rPr>
        <w:t xml:space="preserve"> شرکا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تجار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قراردادها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حقوق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</w:t>
      </w:r>
      <w:r w:rsidRPr="007642EE">
        <w:rPr>
          <w:rFonts w:ascii="Zar" w:hAnsi="Zar"/>
          <w:rtl/>
        </w:rPr>
        <w:t xml:space="preserve"> تنظ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</w:t>
      </w:r>
      <w:r w:rsidRPr="007642EE">
        <w:rPr>
          <w:rFonts w:ascii="Zar" w:hAnsi="Zar"/>
          <w:rtl/>
        </w:rPr>
        <w:t xml:space="preserve">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</w:rPr>
        <w:t>.</w:t>
      </w:r>
    </w:p>
    <w:p w14:paraId="39F69369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رعا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قوان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سلامت و حر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</w:t>
      </w:r>
      <w:r w:rsidRPr="007642EE">
        <w:rPr>
          <w:rFonts w:ascii="Zar" w:hAnsi="Zar"/>
          <w:rtl/>
        </w:rPr>
        <w:t xml:space="preserve"> خصوص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>: اطم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نان</w:t>
      </w:r>
      <w:r w:rsidRPr="007642EE">
        <w:rPr>
          <w:rFonts w:ascii="Zar" w:hAnsi="Zar"/>
          <w:rtl/>
        </w:rPr>
        <w:t xml:space="preserve"> حاصل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که تمام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به‌طور قانون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مطابق با قوان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حفاظت از داده‌ها</w:t>
      </w:r>
      <w:r w:rsidRPr="007642EE">
        <w:rPr>
          <w:rFonts w:ascii="Zar" w:hAnsi="Zar"/>
        </w:rPr>
        <w:t xml:space="preserve"> (</w:t>
      </w:r>
      <w:r w:rsidRPr="007642EE">
        <w:rPr>
          <w:rFonts w:ascii="Zar" w:hAnsi="Zar"/>
          <w:rtl/>
        </w:rPr>
        <w:t>مانند</w:t>
      </w:r>
      <w:r w:rsidRPr="007642EE">
        <w:rPr>
          <w:rFonts w:ascii="Zar" w:hAnsi="Zar"/>
        </w:rPr>
        <w:t xml:space="preserve"> GDPR </w:t>
      </w:r>
      <w:r w:rsidRPr="007642EE">
        <w:rPr>
          <w:rFonts w:ascii="Zar" w:hAnsi="Zar"/>
          <w:rtl/>
        </w:rPr>
        <w:t>و</w:t>
      </w:r>
      <w:r w:rsidRPr="007642EE">
        <w:rPr>
          <w:rFonts w:ascii="Zar" w:hAnsi="Zar"/>
        </w:rPr>
        <w:t xml:space="preserve"> HIPAA) </w:t>
      </w:r>
      <w:r w:rsidRPr="007642EE">
        <w:rPr>
          <w:rFonts w:ascii="Zar" w:hAnsi="Zar"/>
          <w:rtl/>
        </w:rPr>
        <w:t>جمع‌آور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ذخ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ره</w:t>
      </w:r>
      <w:r w:rsidRPr="007642EE">
        <w:rPr>
          <w:rFonts w:ascii="Zar" w:hAnsi="Zar"/>
          <w:rtl/>
        </w:rPr>
        <w:t xml:space="preserve"> و پردازش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شوند</w:t>
      </w:r>
      <w:r w:rsidRPr="007642EE">
        <w:rPr>
          <w:rFonts w:ascii="Zar" w:hAnsi="Zar"/>
        </w:rPr>
        <w:t>.</w:t>
      </w:r>
    </w:p>
    <w:p w14:paraId="43820154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6</w:t>
      </w:r>
      <w:r w:rsidRPr="007642EE">
        <w:rPr>
          <w:rFonts w:ascii="Zar" w:hAnsi="Zar"/>
        </w:rPr>
        <w:t xml:space="preserve">. </w:t>
      </w:r>
      <w:r w:rsidRPr="007642EE">
        <w:rPr>
          <w:rFonts w:ascii="Zar" w:hAnsi="Zar"/>
          <w:rtl/>
        </w:rPr>
        <w:t>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نگهدار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محصول</w:t>
      </w:r>
    </w:p>
    <w:p w14:paraId="6D79D9B7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مشتر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>: راه‌انداز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/>
          <w:rtl/>
        </w:rPr>
        <w:t xml:space="preserve"> 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ستم</w:t>
      </w:r>
      <w:r w:rsidRPr="007642EE">
        <w:rPr>
          <w:rFonts w:ascii="Zar" w:hAnsi="Zar"/>
          <w:rtl/>
        </w:rPr>
        <w:t xml:space="preserve"> 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آنلا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پاسخ به سوالات و مشکلات کاربران (ب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ماران،</w:t>
      </w:r>
      <w:r w:rsidRPr="007642EE">
        <w:rPr>
          <w:rFonts w:ascii="Zar" w:hAnsi="Zar"/>
          <w:rtl/>
        </w:rPr>
        <w:t xml:space="preserve"> پزشکان) و ارائه آموزش‌ها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لازم</w:t>
      </w:r>
      <w:r w:rsidRPr="007642EE">
        <w:rPr>
          <w:rFonts w:ascii="Zar" w:hAnsi="Zar"/>
        </w:rPr>
        <w:t>.</w:t>
      </w:r>
    </w:p>
    <w:p w14:paraId="76A23863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</w:rPr>
        <w:t xml:space="preserve">    </w:t>
      </w:r>
      <w:r w:rsidRPr="007642EE">
        <w:rPr>
          <w:rFonts w:ascii="Zar" w:hAnsi="Zar"/>
          <w:rtl/>
        </w:rPr>
        <w:t>به‌روزرسان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بهبود مستمر: محصول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به‌طور مستمر به روز شود تا 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ژگ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جد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به آن افزوده شود، عملکرد بهبود 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ابد</w:t>
      </w:r>
      <w:r w:rsidRPr="007642EE">
        <w:rPr>
          <w:rFonts w:ascii="Zar" w:hAnsi="Zar"/>
          <w:rtl/>
        </w:rPr>
        <w:t xml:space="preserve"> و مشکلات موجود برطرف گردد</w:t>
      </w:r>
      <w:r w:rsidRPr="007642EE">
        <w:rPr>
          <w:rFonts w:ascii="Zar" w:hAnsi="Zar"/>
        </w:rPr>
        <w:t>.</w:t>
      </w:r>
    </w:p>
    <w:p w14:paraId="485A385B" w14:textId="77777777" w:rsidR="00AE40B2" w:rsidRPr="007642EE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 w:hint="eastAsia"/>
          <w:rtl/>
        </w:rPr>
        <w:t>جمع‌بند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>:</w:t>
      </w:r>
    </w:p>
    <w:p w14:paraId="4830E7C8" w14:textId="77777777" w:rsidR="00AE40B2" w:rsidRDefault="00AE40B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 w:hint="eastAsia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تجار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شما، با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محصول را از نظر فن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قانون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آماده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د،</w:t>
      </w:r>
      <w:r w:rsidRPr="007642EE">
        <w:rPr>
          <w:rFonts w:ascii="Zar" w:hAnsi="Zar"/>
          <w:rtl/>
        </w:rPr>
        <w:t xml:space="preserve"> سپس بازار هدف را شناسا</w:t>
      </w:r>
      <w:r w:rsidRPr="007642EE">
        <w:rPr>
          <w:rFonts w:ascii="Zar" w:hAnsi="Zar" w:hint="cs"/>
          <w:rtl/>
        </w:rPr>
        <w:t>یی</w:t>
      </w:r>
      <w:r w:rsidRPr="007642EE">
        <w:rPr>
          <w:rFonts w:ascii="Zar" w:hAnsi="Zar"/>
          <w:rtl/>
        </w:rPr>
        <w:t xml:space="preserve"> کرده و استراتژ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بازار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همکار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استراتژ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ک،</w:t>
      </w:r>
      <w:r w:rsidRPr="007642EE">
        <w:rPr>
          <w:rFonts w:ascii="Zar" w:hAnsi="Zar"/>
          <w:rtl/>
        </w:rPr>
        <w:t xml:space="preserve"> جذب سرما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ه،</w:t>
      </w:r>
      <w:r w:rsidRPr="007642EE">
        <w:rPr>
          <w:rFonts w:ascii="Zar" w:hAnsi="Zar"/>
          <w:rtl/>
        </w:rPr>
        <w:t xml:space="preserve"> و 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مشتر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را به‌طور جامع برنامه‌ر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اجرا کن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>. با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رو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کرد،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محصول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به‌طور موفق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وارد بازار شود و رشد کند.</w:t>
      </w:r>
    </w:p>
    <w:p w14:paraId="1738ACA4" w14:textId="77777777" w:rsidR="00C424B9" w:rsidRDefault="00C424B9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t>هزینه ی تجاری سازی (تولید انبوه) این محصول چقدر است؟</w:t>
      </w:r>
    </w:p>
    <w:p w14:paraId="7443BFE7" w14:textId="1C4DE9AD" w:rsidR="004611F2" w:rsidRPr="007642EE" w:rsidRDefault="004611F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توسعه نرم‌افزار</w:t>
      </w:r>
      <w:r w:rsidRPr="007642EE">
        <w:rPr>
          <w:rFonts w:ascii="Zar" w:hAnsi="Zar"/>
        </w:rPr>
        <w:t xml:space="preserve"> (</w:t>
      </w:r>
      <w:r w:rsidRPr="007642EE">
        <w:rPr>
          <w:rFonts w:ascii="Zar" w:hAnsi="Zar"/>
          <w:rtl/>
        </w:rPr>
        <w:t>طراح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</w:rPr>
        <w:t xml:space="preserve"> UI/UX</w:t>
      </w:r>
      <w:r w:rsidRPr="007642EE">
        <w:rPr>
          <w:rFonts w:ascii="Zar" w:hAnsi="Zar"/>
          <w:rtl/>
        </w:rPr>
        <w:t>، برنامه‌نو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س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فرانت‌اند و بک‌اند، پ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اده‌ساز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هوش مصنوع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تست‌ها</w:t>
      </w:r>
      <w:r w:rsidRPr="007642EE">
        <w:rPr>
          <w:rFonts w:ascii="Zar" w:hAnsi="Zar"/>
        </w:rPr>
        <w:t xml:space="preserve">) </w:t>
      </w:r>
      <w:r w:rsidRPr="007642EE">
        <w:rPr>
          <w:rFonts w:ascii="Zar" w:hAnsi="Zar"/>
          <w:rtl/>
        </w:rPr>
        <w:t>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</w:t>
      </w:r>
      <w:r w:rsidR="005722CA">
        <w:rPr>
          <w:rFonts w:ascii="Zar" w:hAnsi="Zar" w:hint="cs"/>
          <w:rtl/>
          <w:lang w:bidi="fa-IR"/>
        </w:rPr>
        <w:t>9</w:t>
      </w:r>
      <w:r w:rsidR="00FF7092">
        <w:rPr>
          <w:rFonts w:ascii="Zar" w:hAnsi="Zar" w:hint="cs"/>
          <w:rtl/>
          <w:lang w:bidi="fa-IR"/>
        </w:rPr>
        <w:t>5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تومان باشد.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رساخت</w:t>
      </w:r>
      <w:r w:rsidRPr="007642EE">
        <w:rPr>
          <w:rFonts w:ascii="Zar" w:hAnsi="Zar"/>
          <w:rtl/>
        </w:rPr>
        <w:t xml:space="preserve"> فن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مانند سرورها و پا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گاه</w:t>
      </w:r>
      <w:r w:rsidRPr="007642EE">
        <w:rPr>
          <w:rFonts w:ascii="Zar" w:hAnsi="Zar"/>
          <w:rtl/>
        </w:rPr>
        <w:t xml:space="preserve"> داده‌ها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در حدود</w:t>
      </w:r>
      <w:r w:rsidR="00FF7092">
        <w:rPr>
          <w:rFonts w:ascii="Zar" w:hAnsi="Zar" w:hint="cs"/>
          <w:rtl/>
        </w:rPr>
        <w:t>20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تا </w:t>
      </w:r>
      <w:r w:rsidR="00FF7092">
        <w:rPr>
          <w:rFonts w:ascii="Zar" w:hAnsi="Zar" w:hint="cs"/>
          <w:rtl/>
          <w:lang w:bidi="fa-IR"/>
        </w:rPr>
        <w:t>25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</w:t>
      </w:r>
      <w:r w:rsidRPr="007642EE">
        <w:rPr>
          <w:rFonts w:ascii="Zar" w:hAnsi="Zar" w:hint="eastAsia"/>
          <w:rtl/>
        </w:rPr>
        <w:t>تومان</w:t>
      </w:r>
      <w:r w:rsidRPr="007642EE">
        <w:rPr>
          <w:rFonts w:ascii="Zar" w:hAnsi="Zar"/>
          <w:rtl/>
        </w:rPr>
        <w:t xml:space="preserve"> در سال باشد.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امن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و حر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</w:t>
      </w:r>
      <w:r w:rsidRPr="007642EE">
        <w:rPr>
          <w:rFonts w:ascii="Zar" w:hAnsi="Zar"/>
          <w:rtl/>
        </w:rPr>
        <w:t xml:space="preserve"> خصوص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رعا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مقررات قانون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حدود </w:t>
      </w:r>
      <w:r w:rsidRPr="007642EE">
        <w:rPr>
          <w:rFonts w:ascii="Zar" w:hAnsi="Zar"/>
          <w:rtl/>
          <w:lang w:bidi="fa-IR"/>
        </w:rPr>
        <w:t>۳۰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تومان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</w:t>
      </w:r>
      <w:r w:rsidRPr="007642EE">
        <w:rPr>
          <w:rFonts w:ascii="Zar" w:hAnsi="Zar"/>
          <w:rtl/>
        </w:rPr>
        <w:t xml:space="preserve"> پ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ش‌ب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شود</w:t>
      </w:r>
      <w:r w:rsidRPr="007642EE">
        <w:rPr>
          <w:rFonts w:ascii="Zar" w:hAnsi="Zar"/>
          <w:rtl/>
        </w:rPr>
        <w:t>. در نها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ت،</w:t>
      </w:r>
      <w:r w:rsidRPr="007642EE">
        <w:rPr>
          <w:rFonts w:ascii="Zar" w:hAnsi="Zar"/>
          <w:rtl/>
        </w:rPr>
        <w:t xml:space="preserve"> بازار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تبل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غات</w:t>
      </w:r>
      <w:r w:rsidRPr="007642EE">
        <w:rPr>
          <w:rFonts w:ascii="Zar" w:hAnsi="Zar"/>
          <w:rtl/>
        </w:rPr>
        <w:t xml:space="preserve"> و پشت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بان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مشتر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ز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در حدود </w:t>
      </w:r>
      <w:r w:rsidRPr="007642EE">
        <w:rPr>
          <w:rFonts w:ascii="Zar" w:hAnsi="Zar"/>
          <w:rtl/>
          <w:lang w:bidi="fa-IR"/>
        </w:rPr>
        <w:t>۵۰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تومان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</w:t>
      </w:r>
      <w:r w:rsidRPr="007642EE">
        <w:rPr>
          <w:rFonts w:ascii="Zar" w:hAnsi="Zar"/>
          <w:rtl/>
        </w:rPr>
        <w:t xml:space="preserve"> داشته باشد</w:t>
      </w:r>
      <w:r w:rsidRPr="007642EE">
        <w:rPr>
          <w:rFonts w:ascii="Zar" w:hAnsi="Zar"/>
        </w:rPr>
        <w:t>.</w:t>
      </w:r>
    </w:p>
    <w:p w14:paraId="66260730" w14:textId="436FFAFA" w:rsidR="004611F2" w:rsidRPr="004611F2" w:rsidRDefault="004611F2" w:rsidP="00CB6F38">
      <w:pPr>
        <w:bidi/>
        <w:ind w:left="360"/>
        <w:jc w:val="both"/>
        <w:rPr>
          <w:rFonts w:ascii="Zar" w:hAnsi="Zar"/>
          <w:rtl/>
        </w:rPr>
      </w:pPr>
      <w:r w:rsidRPr="007642EE">
        <w:rPr>
          <w:rFonts w:ascii="Zar" w:hAnsi="Zar" w:hint="eastAsia"/>
          <w:rtl/>
        </w:rPr>
        <w:t>جمع‌بند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هز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/>
          <w:rtl/>
        </w:rPr>
        <w:t xml:space="preserve"> برا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تجار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ساز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تول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د</w:t>
      </w:r>
      <w:r w:rsidRPr="007642EE">
        <w:rPr>
          <w:rFonts w:ascii="Zar" w:hAnsi="Zar"/>
          <w:rtl/>
        </w:rPr>
        <w:t xml:space="preserve"> انبوه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در حدود </w:t>
      </w:r>
      <w:r w:rsidR="00FF7092">
        <w:rPr>
          <w:rFonts w:ascii="Zar" w:hAnsi="Zar" w:hint="cs"/>
          <w:rtl/>
          <w:lang w:bidi="fa-IR"/>
        </w:rPr>
        <w:t>1</w:t>
      </w:r>
      <w:r w:rsidR="005722CA">
        <w:rPr>
          <w:rFonts w:ascii="Zar" w:hAnsi="Zar" w:hint="cs"/>
          <w:rtl/>
          <w:lang w:bidi="fa-IR"/>
        </w:rPr>
        <w:t>15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تا </w:t>
      </w:r>
      <w:r w:rsidR="005722CA">
        <w:rPr>
          <w:rFonts w:ascii="Zar" w:hAnsi="Zar" w:hint="cs"/>
          <w:rtl/>
          <w:lang w:bidi="fa-IR"/>
        </w:rPr>
        <w:t>200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ون</w:t>
      </w:r>
      <w:r w:rsidRPr="007642EE">
        <w:rPr>
          <w:rFonts w:ascii="Zar" w:hAnsi="Zar"/>
          <w:rtl/>
        </w:rPr>
        <w:t xml:space="preserve"> تومان باشد که بسته به مق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اس</w:t>
      </w:r>
      <w:r w:rsidRPr="007642EE">
        <w:rPr>
          <w:rFonts w:ascii="Zar" w:hAnsi="Zar"/>
          <w:rtl/>
        </w:rPr>
        <w:t xml:space="preserve"> و 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ژگ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خاص پروژه متغ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ر</w:t>
      </w:r>
      <w:r w:rsidRPr="007642EE">
        <w:rPr>
          <w:rFonts w:ascii="Zar" w:hAnsi="Zar"/>
          <w:rtl/>
        </w:rPr>
        <w:t xml:space="preserve"> خواهد بود</w:t>
      </w:r>
    </w:p>
    <w:p w14:paraId="5BEEA975" w14:textId="77777777" w:rsidR="00C424B9" w:rsidRDefault="00C424B9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564DB3">
        <w:rPr>
          <w:rFonts w:hint="cs"/>
          <w:b/>
          <w:bCs/>
          <w:rtl/>
        </w:rPr>
        <w:lastRenderedPageBreak/>
        <w:t>اگر محصول شما وارد بازار شود مشتری آن چه افراد یا سازمانی است؟</w:t>
      </w:r>
    </w:p>
    <w:p w14:paraId="6DE7D25B" w14:textId="77777777" w:rsidR="004611F2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7642EE">
        <w:rPr>
          <w:rFonts w:ascii="Zar" w:hAnsi="Zar"/>
          <w:rtl/>
        </w:rPr>
        <w:t>مشتر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ان</w:t>
      </w:r>
      <w:r w:rsidRPr="007642EE">
        <w:rPr>
          <w:rFonts w:ascii="Zar" w:hAnsi="Zar"/>
          <w:rtl/>
        </w:rPr>
        <w:t xml:space="preserve">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وب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توانند</w:t>
      </w:r>
      <w:r w:rsidRPr="007642EE">
        <w:rPr>
          <w:rFonts w:ascii="Zar" w:hAnsi="Zar"/>
          <w:rtl/>
        </w:rPr>
        <w:t xml:space="preserve"> شامل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ماران</w:t>
      </w:r>
      <w:r w:rsidRPr="007642EE">
        <w:rPr>
          <w:rFonts w:ascii="Zar" w:hAnsi="Zar"/>
          <w:rtl/>
        </w:rPr>
        <w:t xml:space="preserve"> سرطان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پزشکان،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مارستان‌ها،</w:t>
      </w:r>
      <w:r w:rsidRPr="007642EE">
        <w:rPr>
          <w:rFonts w:ascii="Zar" w:hAnsi="Zar"/>
          <w:rtl/>
        </w:rPr>
        <w:t xml:space="preserve"> کل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ک‌ها،</w:t>
      </w:r>
      <w:r w:rsidRPr="007642EE">
        <w:rPr>
          <w:rFonts w:ascii="Zar" w:hAnsi="Zar"/>
          <w:rtl/>
        </w:rPr>
        <w:t xml:space="preserve"> انجمن‌ها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حما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شرکت‌ها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ب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مه،</w:t>
      </w:r>
      <w:r w:rsidRPr="007642EE">
        <w:rPr>
          <w:rFonts w:ascii="Zar" w:hAnsi="Zar"/>
          <w:rtl/>
        </w:rPr>
        <w:t xml:space="preserve"> مراکز تحق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قات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دولت‌ها باشند. 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</w:t>
      </w:r>
      <w:r w:rsidRPr="007642EE">
        <w:rPr>
          <w:rFonts w:ascii="Zar" w:hAnsi="Zar"/>
          <w:rtl/>
        </w:rPr>
        <w:t xml:space="preserve"> اپل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شن</w:t>
      </w:r>
      <w:r w:rsidRPr="007642EE">
        <w:rPr>
          <w:rFonts w:ascii="Zar" w:hAnsi="Zar"/>
          <w:rtl/>
        </w:rPr>
        <w:t xml:space="preserve"> با توجه به و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ژگ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خاص خود که شامل نظارت بر وضع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ت</w:t>
      </w:r>
      <w:r w:rsidRPr="007642EE">
        <w:rPr>
          <w:rFonts w:ascii="Zar" w:hAnsi="Zar"/>
          <w:rtl/>
        </w:rPr>
        <w:t xml:space="preserve"> سلامت، ارائه مشاوره، ارجاع به انجمن‌ها و مراکز درمان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،</w:t>
      </w:r>
      <w:r w:rsidRPr="007642EE">
        <w:rPr>
          <w:rFonts w:ascii="Zar" w:hAnsi="Zar"/>
          <w:rtl/>
        </w:rPr>
        <w:t xml:space="preserve"> و تحل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ل</w:t>
      </w:r>
      <w:r w:rsidRPr="007642EE">
        <w:rPr>
          <w:rFonts w:ascii="Zar" w:hAnsi="Zar"/>
          <w:rtl/>
        </w:rPr>
        <w:t xml:space="preserve"> داده‌ها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است، م</w:t>
      </w:r>
      <w:r w:rsidRPr="007642EE">
        <w:rPr>
          <w:rFonts w:ascii="Zar" w:hAnsi="Zar" w:hint="cs"/>
          <w:rtl/>
        </w:rPr>
        <w:t>ی‌</w:t>
      </w:r>
      <w:r w:rsidRPr="007642EE">
        <w:rPr>
          <w:rFonts w:ascii="Zar" w:hAnsi="Zar" w:hint="eastAsia"/>
          <w:rtl/>
        </w:rPr>
        <w:t>تواند</w:t>
      </w:r>
      <w:r w:rsidRPr="007642EE">
        <w:rPr>
          <w:rFonts w:ascii="Zar" w:hAnsi="Zar"/>
          <w:rtl/>
        </w:rPr>
        <w:t xml:space="preserve"> در زم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 w:hint="eastAsia"/>
          <w:rtl/>
        </w:rPr>
        <w:t>نه‌ها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مختلف پزشک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و بهداشت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کاربرد گسترده‌ا</w:t>
      </w:r>
      <w:r w:rsidRPr="007642EE">
        <w:rPr>
          <w:rFonts w:ascii="Zar" w:hAnsi="Zar" w:hint="cs"/>
          <w:rtl/>
        </w:rPr>
        <w:t>ی</w:t>
      </w:r>
      <w:r w:rsidRPr="007642EE">
        <w:rPr>
          <w:rFonts w:ascii="Zar" w:hAnsi="Zar"/>
          <w:rtl/>
        </w:rPr>
        <w:t xml:space="preserve"> داشته باشد.</w:t>
      </w:r>
    </w:p>
    <w:p w14:paraId="717DD9A1" w14:textId="77777777" w:rsidR="00A64947" w:rsidRPr="00B52EFF" w:rsidRDefault="00A64947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  <w:sz w:val="28"/>
        </w:rPr>
      </w:pPr>
      <w:r w:rsidRPr="00B52EFF">
        <w:rPr>
          <w:rFonts w:hint="cs"/>
          <w:b/>
          <w:bCs/>
          <w:sz w:val="28"/>
          <w:rtl/>
        </w:rPr>
        <w:t>در صورت وجود محصولات مشابه در داخل و خارج از کشور جدول زیر تکمیل کنید.</w:t>
      </w:r>
    </w:p>
    <w:p w14:paraId="0412D6F9" w14:textId="77777777" w:rsidR="00C424B9" w:rsidRPr="00A64947" w:rsidRDefault="00C424B9" w:rsidP="00CB6F38">
      <w:pPr>
        <w:tabs>
          <w:tab w:val="left" w:pos="521"/>
          <w:tab w:val="left" w:pos="662"/>
        </w:tabs>
        <w:bidi/>
        <w:spacing w:line="360" w:lineRule="auto"/>
        <w:rPr>
          <w:b/>
          <w:bCs/>
          <w:sz w:val="28"/>
        </w:rPr>
      </w:pPr>
    </w:p>
    <w:tbl>
      <w:tblPr>
        <w:tblStyle w:val="TableGrid"/>
        <w:tblpPr w:leftFromText="180" w:rightFromText="180" w:vertAnchor="text" w:horzAnchor="margin" w:tblpXSpec="center" w:tblpY="-19"/>
        <w:bidiVisual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64947" w:rsidRPr="00A64947" w14:paraId="536C5A1C" w14:textId="77777777" w:rsidTr="00AE40B2">
        <w:tc>
          <w:tcPr>
            <w:tcW w:w="1870" w:type="dxa"/>
          </w:tcPr>
          <w:p w14:paraId="61CDCE12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  <w:rtl/>
              </w:rPr>
              <w:t>رد</w:t>
            </w:r>
            <w:r w:rsidRPr="00A64947">
              <w:rPr>
                <w:rFonts w:hint="cs"/>
                <w:b/>
                <w:bCs/>
                <w:rtl/>
              </w:rPr>
              <w:t>ی</w:t>
            </w:r>
            <w:r w:rsidRPr="00A64947">
              <w:rPr>
                <w:rFonts w:hint="eastAsia"/>
                <w:b/>
                <w:bCs/>
                <w:rtl/>
              </w:rPr>
              <w:t>ف</w:t>
            </w:r>
          </w:p>
        </w:tc>
        <w:tc>
          <w:tcPr>
            <w:tcW w:w="1870" w:type="dxa"/>
          </w:tcPr>
          <w:p w14:paraId="2F676A8C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  <w:rtl/>
              </w:rPr>
              <w:t>نام محصول</w:t>
            </w:r>
          </w:p>
        </w:tc>
        <w:tc>
          <w:tcPr>
            <w:tcW w:w="1870" w:type="dxa"/>
          </w:tcPr>
          <w:p w14:paraId="2D6F46D1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  <w:rtl/>
              </w:rPr>
              <w:t>شرکت تول</w:t>
            </w:r>
            <w:r w:rsidRPr="00A64947">
              <w:rPr>
                <w:rFonts w:hint="cs"/>
                <w:b/>
                <w:bCs/>
                <w:rtl/>
              </w:rPr>
              <w:t>ی</w:t>
            </w:r>
            <w:r w:rsidRPr="00A64947">
              <w:rPr>
                <w:rFonts w:hint="eastAsia"/>
                <w:b/>
                <w:bCs/>
                <w:rtl/>
              </w:rPr>
              <w:t>دکننده</w:t>
            </w:r>
          </w:p>
        </w:tc>
        <w:tc>
          <w:tcPr>
            <w:tcW w:w="1870" w:type="dxa"/>
          </w:tcPr>
          <w:p w14:paraId="20FC7E1E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  <w:rtl/>
              </w:rPr>
              <w:t>کشور سازنده</w:t>
            </w:r>
          </w:p>
        </w:tc>
        <w:tc>
          <w:tcPr>
            <w:tcW w:w="1870" w:type="dxa"/>
          </w:tcPr>
          <w:p w14:paraId="117F1599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  <w:rtl/>
              </w:rPr>
              <w:t>ق</w:t>
            </w:r>
            <w:r w:rsidRPr="00A64947">
              <w:rPr>
                <w:rFonts w:hint="cs"/>
                <w:b/>
                <w:bCs/>
                <w:rtl/>
              </w:rPr>
              <w:t>ی</w:t>
            </w:r>
            <w:r w:rsidRPr="00A64947">
              <w:rPr>
                <w:rFonts w:hint="eastAsia"/>
                <w:b/>
                <w:bCs/>
                <w:rtl/>
              </w:rPr>
              <w:t>مت</w:t>
            </w:r>
            <w:r w:rsidRPr="00A64947">
              <w:rPr>
                <w:b/>
                <w:bCs/>
                <w:rtl/>
              </w:rPr>
              <w:t xml:space="preserve"> تقر</w:t>
            </w:r>
            <w:r w:rsidRPr="00A64947">
              <w:rPr>
                <w:rFonts w:hint="cs"/>
                <w:b/>
                <w:bCs/>
                <w:rtl/>
              </w:rPr>
              <w:t>ی</w:t>
            </w:r>
            <w:r w:rsidRPr="00A64947">
              <w:rPr>
                <w:rFonts w:hint="eastAsia"/>
                <w:b/>
                <w:bCs/>
                <w:rtl/>
              </w:rPr>
              <w:t>ب</w:t>
            </w:r>
            <w:r w:rsidRPr="00A64947">
              <w:rPr>
                <w:rFonts w:hint="cs"/>
                <w:b/>
                <w:bCs/>
                <w:rtl/>
              </w:rPr>
              <w:t>ی</w:t>
            </w:r>
            <w:r w:rsidRPr="00A64947">
              <w:rPr>
                <w:b/>
                <w:bCs/>
                <w:rtl/>
              </w:rPr>
              <w:t xml:space="preserve"> (تومان)</w:t>
            </w:r>
          </w:p>
        </w:tc>
      </w:tr>
      <w:tr w:rsidR="00A64947" w:rsidRPr="00A64947" w14:paraId="687A3DB2" w14:textId="77777777" w:rsidTr="00AE40B2">
        <w:tc>
          <w:tcPr>
            <w:tcW w:w="1870" w:type="dxa"/>
          </w:tcPr>
          <w:p w14:paraId="7EC9C19B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</w:rPr>
              <w:t>1</w:t>
            </w:r>
          </w:p>
        </w:tc>
        <w:tc>
          <w:tcPr>
            <w:tcW w:w="1870" w:type="dxa"/>
          </w:tcPr>
          <w:p w14:paraId="1D15448E" w14:textId="77777777" w:rsidR="00A64947" w:rsidRPr="00A64947" w:rsidRDefault="004611F2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---</w:t>
            </w:r>
          </w:p>
        </w:tc>
        <w:tc>
          <w:tcPr>
            <w:tcW w:w="1870" w:type="dxa"/>
          </w:tcPr>
          <w:p w14:paraId="53F3CF21" w14:textId="77777777" w:rsidR="00A64947" w:rsidRPr="00A64947" w:rsidRDefault="004611F2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--</w:t>
            </w:r>
          </w:p>
        </w:tc>
        <w:tc>
          <w:tcPr>
            <w:tcW w:w="1870" w:type="dxa"/>
          </w:tcPr>
          <w:p w14:paraId="4B5E1322" w14:textId="77777777" w:rsidR="00A64947" w:rsidRPr="00A64947" w:rsidRDefault="004611F2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ایران</w:t>
            </w:r>
          </w:p>
        </w:tc>
        <w:tc>
          <w:tcPr>
            <w:tcW w:w="1870" w:type="dxa"/>
          </w:tcPr>
          <w:p w14:paraId="7310D9A3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</w:p>
        </w:tc>
      </w:tr>
      <w:tr w:rsidR="00A64947" w:rsidRPr="00A64947" w14:paraId="31362AF7" w14:textId="77777777" w:rsidTr="00AE40B2">
        <w:tc>
          <w:tcPr>
            <w:tcW w:w="1870" w:type="dxa"/>
          </w:tcPr>
          <w:p w14:paraId="349DBCB1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</w:rPr>
              <w:t>2</w:t>
            </w:r>
          </w:p>
        </w:tc>
        <w:tc>
          <w:tcPr>
            <w:tcW w:w="1870" w:type="dxa"/>
          </w:tcPr>
          <w:p w14:paraId="225CA2C7" w14:textId="77777777" w:rsidR="00A64947" w:rsidRPr="00A64947" w:rsidRDefault="004611F2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--</w:t>
            </w:r>
          </w:p>
        </w:tc>
        <w:tc>
          <w:tcPr>
            <w:tcW w:w="1870" w:type="dxa"/>
          </w:tcPr>
          <w:p w14:paraId="56DD62EA" w14:textId="77777777" w:rsidR="00A64947" w:rsidRPr="00A64947" w:rsidRDefault="004611F2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---</w:t>
            </w:r>
          </w:p>
        </w:tc>
        <w:tc>
          <w:tcPr>
            <w:tcW w:w="1870" w:type="dxa"/>
          </w:tcPr>
          <w:p w14:paraId="062894CF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  <w:r w:rsidRPr="00A64947">
              <w:rPr>
                <w:b/>
                <w:bCs/>
                <w:rtl/>
              </w:rPr>
              <w:t>ا</w:t>
            </w:r>
            <w:r w:rsidRPr="00A64947">
              <w:rPr>
                <w:rFonts w:hint="cs"/>
                <w:b/>
                <w:bCs/>
                <w:rtl/>
              </w:rPr>
              <w:t>ی</w:t>
            </w:r>
            <w:r w:rsidRPr="00A64947">
              <w:rPr>
                <w:rFonts w:hint="eastAsia"/>
                <w:b/>
                <w:bCs/>
                <w:rtl/>
              </w:rPr>
              <w:t>ران</w:t>
            </w:r>
          </w:p>
        </w:tc>
        <w:tc>
          <w:tcPr>
            <w:tcW w:w="1870" w:type="dxa"/>
          </w:tcPr>
          <w:p w14:paraId="5DE18EF5" w14:textId="77777777" w:rsidR="00A64947" w:rsidRPr="00A64947" w:rsidRDefault="00A64947" w:rsidP="00CB6F38">
            <w:pPr>
              <w:tabs>
                <w:tab w:val="left" w:pos="521"/>
                <w:tab w:val="left" w:pos="662"/>
              </w:tabs>
              <w:bidi/>
              <w:spacing w:after="200" w:line="360" w:lineRule="auto"/>
              <w:rPr>
                <w:b/>
                <w:bCs/>
                <w:rtl/>
              </w:rPr>
            </w:pPr>
          </w:p>
        </w:tc>
      </w:tr>
    </w:tbl>
    <w:p w14:paraId="061B1708" w14:textId="77777777" w:rsidR="00C424B9" w:rsidRDefault="00C424B9" w:rsidP="00CB6F38">
      <w:pPr>
        <w:tabs>
          <w:tab w:val="left" w:pos="521"/>
          <w:tab w:val="left" w:pos="662"/>
        </w:tabs>
        <w:bidi/>
        <w:spacing w:line="360" w:lineRule="auto"/>
        <w:rPr>
          <w:b/>
          <w:bCs/>
          <w:rtl/>
        </w:rPr>
      </w:pPr>
    </w:p>
    <w:p w14:paraId="584F4474" w14:textId="77777777" w:rsidR="00C424B9" w:rsidRDefault="00C424B9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</w:rPr>
      </w:pPr>
      <w:r w:rsidRPr="00C424B9">
        <w:rPr>
          <w:rFonts w:hint="cs"/>
          <w:b/>
          <w:bCs/>
          <w:rtl/>
        </w:rPr>
        <w:t xml:space="preserve">چرا مشتری محصول شما را </w:t>
      </w:r>
      <w:r w:rsidR="00B52EFF">
        <w:rPr>
          <w:rFonts w:hint="cs"/>
          <w:b/>
          <w:bCs/>
          <w:rtl/>
        </w:rPr>
        <w:t xml:space="preserve">باید </w:t>
      </w:r>
      <w:r w:rsidRPr="00C424B9">
        <w:rPr>
          <w:rFonts w:hint="cs"/>
          <w:b/>
          <w:bCs/>
          <w:rtl/>
        </w:rPr>
        <w:t>انتخاب کند؟</w:t>
      </w:r>
    </w:p>
    <w:p w14:paraId="7401F8F8" w14:textId="77777777" w:rsidR="004611F2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5E3F69">
        <w:rPr>
          <w:rFonts w:ascii="Zar" w:hAnsi="Zar"/>
          <w:rtl/>
        </w:rPr>
        <w:t>مشتر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ان</w:t>
      </w:r>
      <w:r w:rsidRPr="005E3F69">
        <w:rPr>
          <w:rFonts w:ascii="Zar" w:hAnsi="Zar"/>
          <w:rtl/>
        </w:rPr>
        <w:t xml:space="preserve"> با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د</w:t>
      </w:r>
      <w:r w:rsidRPr="005E3F69">
        <w:rPr>
          <w:rFonts w:ascii="Zar" w:hAnsi="Zar"/>
          <w:rtl/>
        </w:rPr>
        <w:t xml:space="preserve"> وب اپل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ک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شن</w:t>
      </w:r>
      <w:r w:rsidRPr="005E3F69">
        <w:rPr>
          <w:rFonts w:ascii="Zar" w:hAnsi="Zar"/>
          <w:rtl/>
        </w:rPr>
        <w:t xml:space="preserve"> شما را انتخاب کنند ز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را</w:t>
      </w:r>
      <w:r w:rsidRPr="005E3F69">
        <w:rPr>
          <w:rFonts w:ascii="Zar" w:hAnsi="Zar"/>
          <w:rtl/>
        </w:rPr>
        <w:t xml:space="preserve"> 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ن</w:t>
      </w:r>
      <w:r w:rsidRPr="005E3F69">
        <w:rPr>
          <w:rFonts w:ascii="Zar" w:hAnsi="Zar"/>
          <w:rtl/>
        </w:rPr>
        <w:t xml:space="preserve"> محصول چند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ن</w:t>
      </w:r>
      <w:r w:rsidRPr="005E3F69">
        <w:rPr>
          <w:rFonts w:ascii="Zar" w:hAnsi="Zar"/>
          <w:rtl/>
        </w:rPr>
        <w:t xml:space="preserve"> و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ژگ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منحصر به فرد و مزا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رقابت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دارد که به‌طور هم‌زمان به ن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ازها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پزشک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،</w:t>
      </w:r>
      <w:r w:rsidRPr="005E3F69">
        <w:rPr>
          <w:rFonts w:ascii="Zar" w:hAnsi="Zar"/>
          <w:rtl/>
        </w:rPr>
        <w:t xml:space="preserve"> روان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،</w:t>
      </w:r>
      <w:r w:rsidRPr="005E3F69">
        <w:rPr>
          <w:rFonts w:ascii="Zar" w:hAnsi="Zar"/>
          <w:rtl/>
        </w:rPr>
        <w:t xml:space="preserve"> اجتماع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و امن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ت</w:t>
      </w:r>
      <w:r w:rsidRPr="005E3F69">
        <w:rPr>
          <w:rFonts w:ascii="Zar" w:hAnsi="Zar"/>
          <w:rtl/>
        </w:rPr>
        <w:t xml:space="preserve"> داده‌ها توجه دارد. 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ن</w:t>
      </w:r>
      <w:r w:rsidRPr="005E3F69">
        <w:rPr>
          <w:rFonts w:ascii="Zar" w:hAnsi="Zar"/>
          <w:rtl/>
        </w:rPr>
        <w:t xml:space="preserve"> اپل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ک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شن</w:t>
      </w:r>
      <w:r w:rsidRPr="005E3F69">
        <w:rPr>
          <w:rFonts w:ascii="Zar" w:hAnsi="Zar"/>
          <w:rtl/>
        </w:rPr>
        <w:t xml:space="preserve"> با استفاده از هوش مصنوع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،</w:t>
      </w:r>
      <w:r w:rsidRPr="005E3F69">
        <w:rPr>
          <w:rFonts w:ascii="Zar" w:hAnsi="Zar"/>
          <w:rtl/>
        </w:rPr>
        <w:t xml:space="preserve"> ارجاع به انجمن‌ها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حما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ت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،</w:t>
      </w:r>
      <w:r w:rsidRPr="005E3F69">
        <w:rPr>
          <w:rFonts w:ascii="Zar" w:hAnsi="Zar"/>
          <w:rtl/>
        </w:rPr>
        <w:t xml:space="preserve"> و رعا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ت</w:t>
      </w:r>
      <w:r w:rsidRPr="005E3F69">
        <w:rPr>
          <w:rFonts w:ascii="Zar" w:hAnsi="Zar"/>
          <w:rtl/>
        </w:rPr>
        <w:t xml:space="preserve"> استانداردها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امن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ت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و حر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م</w:t>
      </w:r>
      <w:r w:rsidRPr="005E3F69">
        <w:rPr>
          <w:rFonts w:ascii="Zar" w:hAnsi="Zar"/>
          <w:rtl/>
        </w:rPr>
        <w:t xml:space="preserve"> خصوص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،</w:t>
      </w:r>
      <w:r w:rsidRPr="005E3F69">
        <w:rPr>
          <w:rFonts w:ascii="Zar" w:hAnsi="Zar"/>
          <w:rtl/>
        </w:rPr>
        <w:t xml:space="preserve"> راه‌حل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جامع و کارآمد برا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ب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 w:hint="eastAsia"/>
          <w:rtl/>
        </w:rPr>
        <w:t>ماران</w:t>
      </w:r>
      <w:r w:rsidRPr="005E3F69">
        <w:rPr>
          <w:rFonts w:ascii="Zar" w:hAnsi="Zar"/>
          <w:rtl/>
        </w:rPr>
        <w:t xml:space="preserve"> سرطان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و مراکز درمان</w:t>
      </w:r>
      <w:r w:rsidRPr="005E3F69">
        <w:rPr>
          <w:rFonts w:ascii="Zar" w:hAnsi="Zar" w:hint="cs"/>
          <w:rtl/>
        </w:rPr>
        <w:t>ی</w:t>
      </w:r>
      <w:r w:rsidRPr="005E3F69">
        <w:rPr>
          <w:rFonts w:ascii="Zar" w:hAnsi="Zar"/>
          <w:rtl/>
        </w:rPr>
        <w:t xml:space="preserve"> ارائه م</w:t>
      </w:r>
      <w:r w:rsidRPr="005E3F69">
        <w:rPr>
          <w:rFonts w:ascii="Zar" w:hAnsi="Zar" w:hint="cs"/>
          <w:rtl/>
        </w:rPr>
        <w:t>ی‌</w:t>
      </w:r>
      <w:r w:rsidRPr="005E3F69">
        <w:rPr>
          <w:rFonts w:ascii="Zar" w:hAnsi="Zar" w:hint="eastAsia"/>
          <w:rtl/>
        </w:rPr>
        <w:t>دهد</w:t>
      </w:r>
      <w:r w:rsidRPr="005E3F69">
        <w:rPr>
          <w:rFonts w:ascii="Zar" w:hAnsi="Zar"/>
          <w:rtl/>
        </w:rPr>
        <w:t>.</w:t>
      </w:r>
    </w:p>
    <w:p w14:paraId="0AB93257" w14:textId="77777777" w:rsidR="00A64947" w:rsidRPr="00E044FC" w:rsidRDefault="00A64947" w:rsidP="00CB6F38">
      <w:pPr>
        <w:pStyle w:val="ListParagraph"/>
        <w:tabs>
          <w:tab w:val="left" w:pos="521"/>
          <w:tab w:val="left" w:pos="662"/>
        </w:tabs>
        <w:spacing w:line="360" w:lineRule="auto"/>
        <w:rPr>
          <w:b/>
          <w:bCs/>
          <w:rtl/>
        </w:rPr>
      </w:pPr>
    </w:p>
    <w:p w14:paraId="7DCCEAF9" w14:textId="77777777" w:rsidR="00C424B9" w:rsidRDefault="00C424B9" w:rsidP="00CB6F38">
      <w:pPr>
        <w:pStyle w:val="ListParagraph"/>
        <w:numPr>
          <w:ilvl w:val="0"/>
          <w:numId w:val="36"/>
        </w:numPr>
        <w:tabs>
          <w:tab w:val="left" w:pos="521"/>
          <w:tab w:val="left" w:pos="662"/>
        </w:tabs>
        <w:spacing w:line="360" w:lineRule="auto"/>
        <w:rPr>
          <w:b/>
          <w:bCs/>
          <w:rtl/>
        </w:rPr>
      </w:pPr>
      <w:r w:rsidRPr="00564DB3">
        <w:rPr>
          <w:rFonts w:hint="cs"/>
          <w:b/>
          <w:bCs/>
          <w:rtl/>
        </w:rPr>
        <w:t>در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صورت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تولید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عمده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قیمت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تمام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شده</w:t>
      </w:r>
      <w:r>
        <w:rPr>
          <w:b/>
          <w:bCs/>
          <w:rtl/>
        </w:rPr>
        <w:softHyphen/>
      </w:r>
      <w:r w:rsidRPr="00564DB3">
        <w:rPr>
          <w:rFonts w:hint="cs"/>
          <w:b/>
          <w:bCs/>
          <w:rtl/>
        </w:rPr>
        <w:t>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محصول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چقدر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است</w:t>
      </w:r>
      <w:r>
        <w:rPr>
          <w:rFonts w:hint="cs"/>
          <w:b/>
          <w:bCs/>
          <w:rtl/>
        </w:rPr>
        <w:t>؟</w:t>
      </w:r>
    </w:p>
    <w:p w14:paraId="395F5B94" w14:textId="77777777" w:rsidR="004611F2" w:rsidRPr="004A6BF0" w:rsidRDefault="004611F2" w:rsidP="00CB6F38">
      <w:pPr>
        <w:bidi/>
        <w:ind w:left="1080"/>
        <w:jc w:val="both"/>
        <w:rPr>
          <w:rFonts w:ascii="Zar" w:hAnsi="Zar"/>
        </w:rPr>
      </w:pPr>
      <w:r w:rsidRPr="004A6BF0">
        <w:rPr>
          <w:rFonts w:ascii="Zar" w:hAnsi="Zar"/>
          <w:rtl/>
        </w:rPr>
        <w:t>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نه‌ها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اصل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تول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د</w:t>
      </w:r>
      <w:r w:rsidRPr="004A6BF0">
        <w:rPr>
          <w:rFonts w:ascii="Zar" w:hAnsi="Zar"/>
          <w:rtl/>
        </w:rPr>
        <w:t xml:space="preserve"> عمده</w:t>
      </w:r>
      <w:r w:rsidRPr="004A6BF0">
        <w:rPr>
          <w:rFonts w:ascii="Zar" w:hAnsi="Zar"/>
        </w:rPr>
        <w:t>:</w:t>
      </w:r>
    </w:p>
    <w:p w14:paraId="1A48FFD4" w14:textId="77777777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</w:t>
      </w:r>
      <w:r w:rsidRPr="004A6BF0">
        <w:rPr>
          <w:rFonts w:ascii="Zar" w:hAnsi="Zar"/>
          <w:rtl/>
        </w:rPr>
        <w:t>توسعه نرم‌افزار</w:t>
      </w:r>
      <w:r w:rsidRPr="004A6BF0">
        <w:rPr>
          <w:rFonts w:ascii="Zar" w:hAnsi="Zar"/>
        </w:rPr>
        <w:t>:</w:t>
      </w:r>
    </w:p>
    <w:p w14:paraId="7D8B314B" w14:textId="3479F8CC" w:rsidR="004611F2" w:rsidRPr="004A6BF0" w:rsidRDefault="004611F2" w:rsidP="00AD781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lastRenderedPageBreak/>
        <w:t xml:space="preserve">        </w:t>
      </w:r>
      <w:r w:rsidRPr="004A6BF0">
        <w:rPr>
          <w:rFonts w:ascii="Zar" w:hAnsi="Zar"/>
          <w:rtl/>
        </w:rPr>
        <w:t>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</w:t>
      </w:r>
      <w:r w:rsidRPr="004A6BF0">
        <w:rPr>
          <w:rFonts w:ascii="Zar" w:hAnsi="Zar"/>
          <w:rtl/>
        </w:rPr>
        <w:t xml:space="preserve"> توسعه شامل طراح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رابط کاربر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</w:rPr>
        <w:t xml:space="preserve"> (UI/UX)</w:t>
      </w:r>
      <w:r w:rsidRPr="004A6BF0">
        <w:rPr>
          <w:rFonts w:ascii="Zar" w:hAnsi="Zar"/>
          <w:rtl/>
        </w:rPr>
        <w:t>، برنامه‌نو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س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فرانت‌اند و بک‌اند، و پ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اده‌ساز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الگور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تم‌ها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هوش مصنوع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است</w:t>
      </w:r>
      <w:r w:rsidRPr="004A6BF0">
        <w:rPr>
          <w:rFonts w:ascii="Zar" w:hAnsi="Zar"/>
        </w:rPr>
        <w:t>.</w:t>
      </w:r>
      <w:r w:rsidR="0066457F">
        <w:rPr>
          <w:rFonts w:ascii="Zar" w:hAnsi="Zar" w:hint="cs"/>
          <w:rtl/>
        </w:rPr>
        <w:t xml:space="preserve"> که در نمونه ی اولیه طراحی لحاظ شده است </w:t>
      </w:r>
    </w:p>
    <w:p w14:paraId="5FEEFCCF" w14:textId="49259ED5" w:rsidR="004611F2" w:rsidRPr="004A6BF0" w:rsidRDefault="004611F2" w:rsidP="00AD7818">
      <w:pPr>
        <w:bidi/>
        <w:ind w:left="1080"/>
        <w:jc w:val="both"/>
        <w:rPr>
          <w:rFonts w:ascii="Zar" w:hAnsi="Zar"/>
        </w:rPr>
      </w:pPr>
      <w:r w:rsidRPr="004A6BF0">
        <w:rPr>
          <w:rFonts w:ascii="Zar" w:hAnsi="Zar"/>
        </w:rPr>
        <w:t xml:space="preserve">        </w:t>
      </w:r>
      <w:r w:rsidRPr="004A6BF0">
        <w:rPr>
          <w:rFonts w:ascii="Zar" w:hAnsi="Zar"/>
          <w:rtl/>
        </w:rPr>
        <w:t>تخم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</w:t>
      </w:r>
      <w:r w:rsidRPr="004A6BF0">
        <w:rPr>
          <w:rFonts w:ascii="Zar" w:hAnsi="Zar"/>
          <w:rtl/>
        </w:rPr>
        <w:t xml:space="preserve">: </w:t>
      </w:r>
      <w:r w:rsidR="0066457F">
        <w:rPr>
          <w:rFonts w:ascii="Zar" w:hAnsi="Zar" w:hint="cs"/>
          <w:rtl/>
        </w:rPr>
        <w:t xml:space="preserve"> </w:t>
      </w:r>
      <w:r w:rsidR="00AD7818">
        <w:rPr>
          <w:rFonts w:ascii="Zar" w:hAnsi="Zar" w:hint="cs"/>
          <w:rtl/>
        </w:rPr>
        <w:t>همان هزینه ی اولیه تعیین شده .</w:t>
      </w:r>
    </w:p>
    <w:p w14:paraId="6E65870F" w14:textId="77777777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</w:t>
      </w:r>
      <w:r w:rsidRPr="004A6BF0">
        <w:rPr>
          <w:rFonts w:ascii="Zar" w:hAnsi="Zar"/>
          <w:rtl/>
        </w:rPr>
        <w:t>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رساخت</w:t>
      </w:r>
      <w:r w:rsidRPr="004A6BF0">
        <w:rPr>
          <w:rFonts w:ascii="Zar" w:hAnsi="Zar"/>
          <w:rtl/>
        </w:rPr>
        <w:t xml:space="preserve"> فن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(سرور، پا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گاه</w:t>
      </w:r>
      <w:r w:rsidRPr="004A6BF0">
        <w:rPr>
          <w:rFonts w:ascii="Zar" w:hAnsi="Zar"/>
          <w:rtl/>
        </w:rPr>
        <w:t xml:space="preserve"> داده و 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زبان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>)</w:t>
      </w:r>
      <w:r w:rsidRPr="004A6BF0">
        <w:rPr>
          <w:rFonts w:ascii="Zar" w:hAnsi="Zar"/>
        </w:rPr>
        <w:t>:</w:t>
      </w:r>
    </w:p>
    <w:p w14:paraId="47FB3FF0" w14:textId="4031C43A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    </w:t>
      </w:r>
      <w:r w:rsidRPr="004A6BF0">
        <w:rPr>
          <w:rFonts w:ascii="Zar" w:hAnsi="Zar"/>
          <w:rtl/>
        </w:rPr>
        <w:t>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نه‌ها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مربوط به نگهدار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سرورها، ذخ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ره‌ساز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داده‌ها، و ارائه خدمات اب</w:t>
      </w:r>
      <w:r w:rsidR="00AD7818">
        <w:rPr>
          <w:rFonts w:ascii="Zar" w:hAnsi="Zar" w:hint="cs"/>
          <w:rtl/>
        </w:rPr>
        <w:t>ری و اینترنت پر سرعت</w:t>
      </w:r>
      <w:r w:rsidRPr="004A6BF0">
        <w:rPr>
          <w:rFonts w:ascii="Zar" w:hAnsi="Zar"/>
        </w:rPr>
        <w:t>.</w:t>
      </w:r>
    </w:p>
    <w:p w14:paraId="0CD0ACD6" w14:textId="73F202E7" w:rsidR="004611F2" w:rsidRPr="004A6BF0" w:rsidRDefault="004611F2" w:rsidP="00CB6F38">
      <w:pPr>
        <w:bidi/>
        <w:ind w:left="1080"/>
        <w:jc w:val="both"/>
        <w:rPr>
          <w:rFonts w:ascii="Zar" w:hAnsi="Zar"/>
        </w:rPr>
      </w:pPr>
      <w:r w:rsidRPr="004A6BF0">
        <w:rPr>
          <w:rFonts w:ascii="Zar" w:hAnsi="Zar"/>
        </w:rPr>
        <w:t xml:space="preserve">        </w:t>
      </w:r>
      <w:r w:rsidRPr="004A6BF0">
        <w:rPr>
          <w:rFonts w:ascii="Zar" w:hAnsi="Zar"/>
          <w:rtl/>
        </w:rPr>
        <w:t>تخم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</w:t>
      </w:r>
      <w:r w:rsidRPr="004A6BF0">
        <w:rPr>
          <w:rFonts w:ascii="Zar" w:hAnsi="Zar"/>
          <w:rtl/>
        </w:rPr>
        <w:t xml:space="preserve"> سال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انه</w:t>
      </w:r>
      <w:r w:rsidRPr="004A6BF0">
        <w:rPr>
          <w:rFonts w:ascii="Zar" w:hAnsi="Zar"/>
          <w:rtl/>
        </w:rPr>
        <w:t>:</w:t>
      </w:r>
      <w:r w:rsidR="00494C86">
        <w:rPr>
          <w:rFonts w:ascii="Zar" w:hAnsi="Zar" w:hint="cs"/>
          <w:rtl/>
          <w:lang w:bidi="fa-IR"/>
        </w:rPr>
        <w:t>15</w:t>
      </w:r>
      <w:r w:rsidRPr="004A6BF0">
        <w:rPr>
          <w:rFonts w:ascii="Zar" w:hAnsi="Zar"/>
          <w:rtl/>
        </w:rPr>
        <w:t xml:space="preserve"> 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ون</w:t>
      </w:r>
      <w:r w:rsidRPr="004A6BF0">
        <w:rPr>
          <w:rFonts w:ascii="Zar" w:hAnsi="Zar"/>
          <w:rtl/>
        </w:rPr>
        <w:t xml:space="preserve"> تومان بسته به مق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اس</w:t>
      </w:r>
      <w:r w:rsidRPr="004A6BF0">
        <w:rPr>
          <w:rFonts w:ascii="Zar" w:hAnsi="Zar"/>
          <w:rtl/>
        </w:rPr>
        <w:t xml:space="preserve"> و 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زان</w:t>
      </w:r>
      <w:r w:rsidRPr="004A6BF0">
        <w:rPr>
          <w:rFonts w:ascii="Zar" w:hAnsi="Zar"/>
          <w:rtl/>
        </w:rPr>
        <w:t xml:space="preserve"> استفاده از منابع</w:t>
      </w:r>
      <w:r w:rsidRPr="004A6BF0">
        <w:rPr>
          <w:rFonts w:ascii="Zar" w:hAnsi="Zar"/>
        </w:rPr>
        <w:t>.</w:t>
      </w:r>
      <w:r w:rsidR="0066457F">
        <w:rPr>
          <w:rFonts w:ascii="Zar" w:hAnsi="Zar" w:hint="cs"/>
          <w:rtl/>
        </w:rPr>
        <w:t xml:space="preserve">و در هر سال 25 درصد به خاطر تورم در سال افزایش قیمت نیز لحاظ شود  </w:t>
      </w:r>
    </w:p>
    <w:p w14:paraId="3C834EA1" w14:textId="77777777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</w:t>
      </w:r>
      <w:r w:rsidRPr="004A6BF0">
        <w:rPr>
          <w:rFonts w:ascii="Zar" w:hAnsi="Zar"/>
          <w:rtl/>
        </w:rPr>
        <w:t>امن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ت</w:t>
      </w:r>
      <w:r w:rsidRPr="004A6BF0">
        <w:rPr>
          <w:rFonts w:ascii="Zar" w:hAnsi="Zar"/>
          <w:rtl/>
        </w:rPr>
        <w:t xml:space="preserve"> داده‌ها و رعا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ت</w:t>
      </w:r>
      <w:r w:rsidRPr="004A6BF0">
        <w:rPr>
          <w:rFonts w:ascii="Zar" w:hAnsi="Zar"/>
          <w:rtl/>
        </w:rPr>
        <w:t xml:space="preserve"> مقررات</w:t>
      </w:r>
      <w:r w:rsidRPr="004A6BF0">
        <w:rPr>
          <w:rFonts w:ascii="Zar" w:hAnsi="Zar"/>
        </w:rPr>
        <w:t>:</w:t>
      </w:r>
    </w:p>
    <w:p w14:paraId="3F3555FD" w14:textId="77777777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</w:t>
      </w:r>
      <w:r w:rsidRPr="004A6BF0">
        <w:rPr>
          <w:rFonts w:ascii="Zar" w:hAnsi="Zar"/>
          <w:rtl/>
        </w:rPr>
        <w:t>بازار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اب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و تبل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غات</w:t>
      </w:r>
      <w:r w:rsidRPr="004A6BF0">
        <w:rPr>
          <w:rFonts w:ascii="Zar" w:hAnsi="Zar"/>
        </w:rPr>
        <w:t>:</w:t>
      </w:r>
    </w:p>
    <w:p w14:paraId="7C30AC77" w14:textId="77777777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    </w:t>
      </w:r>
      <w:r w:rsidRPr="004A6BF0">
        <w:rPr>
          <w:rFonts w:ascii="Zar" w:hAnsi="Zar"/>
          <w:rtl/>
        </w:rPr>
        <w:t>برا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جذب مشتر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ان</w:t>
      </w:r>
      <w:r w:rsidRPr="004A6BF0">
        <w:rPr>
          <w:rFonts w:ascii="Zar" w:hAnsi="Zar"/>
          <w:rtl/>
        </w:rPr>
        <w:t xml:space="preserve"> و تبل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غ</w:t>
      </w:r>
      <w:r w:rsidRPr="004A6BF0">
        <w:rPr>
          <w:rFonts w:ascii="Zar" w:hAnsi="Zar"/>
          <w:rtl/>
        </w:rPr>
        <w:t xml:space="preserve"> محصول 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از</w:t>
      </w:r>
      <w:r w:rsidRPr="004A6BF0">
        <w:rPr>
          <w:rFonts w:ascii="Zar" w:hAnsi="Zar"/>
          <w:rtl/>
        </w:rPr>
        <w:t xml:space="preserve"> به کمپ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ن‌ها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تبل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غات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آنلا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و آفلا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است</w:t>
      </w:r>
      <w:r w:rsidRPr="004A6BF0">
        <w:rPr>
          <w:rFonts w:ascii="Zar" w:hAnsi="Zar"/>
        </w:rPr>
        <w:t>.</w:t>
      </w:r>
    </w:p>
    <w:p w14:paraId="72553E19" w14:textId="5066BD7A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    </w:t>
      </w:r>
      <w:r w:rsidRPr="004A6BF0">
        <w:rPr>
          <w:rFonts w:ascii="Zar" w:hAnsi="Zar"/>
          <w:rtl/>
        </w:rPr>
        <w:t>تخم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</w:t>
      </w:r>
      <w:r w:rsidRPr="004A6BF0">
        <w:rPr>
          <w:rFonts w:ascii="Zar" w:hAnsi="Zar"/>
          <w:rtl/>
        </w:rPr>
        <w:t xml:space="preserve">: </w:t>
      </w:r>
      <w:r w:rsidR="00211CF8">
        <w:rPr>
          <w:rFonts w:ascii="Zar" w:hAnsi="Zar" w:hint="cs"/>
          <w:rtl/>
          <w:lang w:bidi="fa-IR"/>
        </w:rPr>
        <w:t>با توجه به قیمت های کمپین ها و تبلیغات این مبلغ نیز متغییر  است.</w:t>
      </w:r>
      <w:r w:rsidR="0066457F">
        <w:rPr>
          <w:rFonts w:ascii="Zar" w:hAnsi="Zar"/>
          <w:lang w:bidi="fa-IR"/>
        </w:rPr>
        <w:t xml:space="preserve"> </w:t>
      </w:r>
    </w:p>
    <w:p w14:paraId="4B3C4270" w14:textId="77777777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</w:t>
      </w:r>
      <w:r w:rsidRPr="004A6BF0">
        <w:rPr>
          <w:rFonts w:ascii="Zar" w:hAnsi="Zar"/>
          <w:rtl/>
        </w:rPr>
        <w:t>پشت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بان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و نگهدار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</w:rPr>
        <w:t>:</w:t>
      </w:r>
    </w:p>
    <w:p w14:paraId="61CD982E" w14:textId="77777777" w:rsidR="004611F2" w:rsidRPr="004A6BF0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    </w:t>
      </w:r>
      <w:r w:rsidRPr="004A6BF0">
        <w:rPr>
          <w:rFonts w:ascii="Zar" w:hAnsi="Zar"/>
          <w:rtl/>
        </w:rPr>
        <w:t>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نه‌ها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مربوط به پشت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بان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از کاربران و به‌روزرسان</w:t>
      </w:r>
      <w:r w:rsidRPr="004A6BF0">
        <w:rPr>
          <w:rFonts w:ascii="Zar" w:hAnsi="Zar" w:hint="cs"/>
          <w:rtl/>
        </w:rPr>
        <w:t>ی‌</w:t>
      </w:r>
      <w:r w:rsidRPr="004A6BF0">
        <w:rPr>
          <w:rFonts w:ascii="Zar" w:hAnsi="Zar" w:hint="eastAsia"/>
          <w:rtl/>
        </w:rPr>
        <w:t>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مداوم</w:t>
      </w:r>
      <w:r w:rsidRPr="004A6BF0">
        <w:rPr>
          <w:rFonts w:ascii="Zar" w:hAnsi="Zar"/>
        </w:rPr>
        <w:t>.</w:t>
      </w:r>
    </w:p>
    <w:p w14:paraId="27540038" w14:textId="7F389DA8" w:rsidR="004611F2" w:rsidRPr="004A6BF0" w:rsidRDefault="004611F2" w:rsidP="00CB6F38">
      <w:pPr>
        <w:bidi/>
        <w:ind w:left="1080"/>
        <w:jc w:val="both"/>
        <w:rPr>
          <w:rFonts w:ascii="Zar" w:hAnsi="Zar"/>
        </w:rPr>
      </w:pPr>
      <w:r w:rsidRPr="004A6BF0">
        <w:rPr>
          <w:rFonts w:ascii="Zar" w:hAnsi="Zar"/>
        </w:rPr>
        <w:t xml:space="preserve">        </w:t>
      </w:r>
      <w:r w:rsidRPr="004A6BF0">
        <w:rPr>
          <w:rFonts w:ascii="Zar" w:hAnsi="Zar"/>
          <w:rtl/>
        </w:rPr>
        <w:t>تخم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</w:t>
      </w:r>
      <w:r w:rsidRPr="004A6BF0">
        <w:rPr>
          <w:rFonts w:ascii="Zar" w:hAnsi="Zar"/>
          <w:rtl/>
        </w:rPr>
        <w:t xml:space="preserve"> سال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انه</w:t>
      </w:r>
      <w:r w:rsidR="00211CF8">
        <w:rPr>
          <w:rFonts w:ascii="Zar" w:hAnsi="Zar" w:hint="cs"/>
          <w:rtl/>
        </w:rPr>
        <w:t xml:space="preserve">: </w:t>
      </w:r>
      <w:r w:rsidR="0066457F">
        <w:rPr>
          <w:rFonts w:ascii="Zar" w:hAnsi="Zar" w:hint="cs"/>
          <w:rtl/>
        </w:rPr>
        <w:t xml:space="preserve"> هز ینه پشتیبانی  از </w:t>
      </w:r>
      <w:r w:rsidR="00AD7818">
        <w:rPr>
          <w:rFonts w:ascii="Zar" w:hAnsi="Zar" w:hint="cs"/>
          <w:rtl/>
        </w:rPr>
        <w:t>سایت  نیز به روز رسانی مدام شبکه ها و اطلاعات برای 2 نفر باید در نظر گرفته شود .  حداقل قیمت به صورت ماهیانه برای هر فرد 10 میلیون تومان و برای 2 نفر 20 میلیون تومان که در درسال 240 میلون تومان  با افزایش نرخ 25 در صدی تورم خواهد بود</w:t>
      </w:r>
      <w:r w:rsidR="00CF6EEC">
        <w:rPr>
          <w:rFonts w:ascii="Zar" w:hAnsi="Zar" w:hint="cs"/>
          <w:rtl/>
        </w:rPr>
        <w:t xml:space="preserve">. و البته این قیمت قابل تغییر است . </w:t>
      </w:r>
    </w:p>
    <w:p w14:paraId="5C992036" w14:textId="6F797FFE" w:rsidR="004611F2" w:rsidRPr="004A6BF0" w:rsidRDefault="004611F2" w:rsidP="00CB6F38">
      <w:pPr>
        <w:bidi/>
        <w:ind w:left="1080"/>
        <w:jc w:val="both"/>
        <w:rPr>
          <w:rFonts w:ascii="Zar" w:hAnsi="Zar"/>
        </w:rPr>
      </w:pPr>
      <w:r w:rsidRPr="004A6BF0">
        <w:rPr>
          <w:rFonts w:ascii="Zar" w:hAnsi="Zar" w:hint="eastAsia"/>
          <w:rtl/>
        </w:rPr>
        <w:t>تخم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ق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مت</w:t>
      </w:r>
      <w:r w:rsidRPr="004A6BF0">
        <w:rPr>
          <w:rFonts w:ascii="Zar" w:hAnsi="Zar"/>
          <w:rtl/>
        </w:rPr>
        <w:t xml:space="preserve"> تمام‌شده </w:t>
      </w:r>
      <w:r w:rsidRPr="004A6BF0">
        <w:rPr>
          <w:rFonts w:ascii="Zar" w:hAnsi="Zar"/>
        </w:rPr>
        <w:t>:</w:t>
      </w:r>
      <w:r w:rsidR="00494C86">
        <w:rPr>
          <w:rFonts w:ascii="Zar" w:hAnsi="Zar" w:hint="cs"/>
          <w:rtl/>
        </w:rPr>
        <w:t>255</w:t>
      </w:r>
      <w:r w:rsidR="00211CF8">
        <w:rPr>
          <w:rFonts w:ascii="Zar" w:hAnsi="Zar" w:hint="cs"/>
          <w:rtl/>
        </w:rPr>
        <w:t xml:space="preserve"> میلیون که قیمت نمونه ی اولیه و تکمیل آن است اما بعد تایید نمونه ی اولیه دیگر هزینه های سرور و هاستینگ و به روز رسانی سیستم های  استفاده شده را داریم و همچنین هزینه به روز رسانی سایت  که باید به صورت  ماهانه یا سالانه به افراد پرداخت شو</w:t>
      </w:r>
      <w:r w:rsidR="006C6D0F">
        <w:rPr>
          <w:rFonts w:ascii="Zar" w:hAnsi="Zar" w:hint="cs"/>
          <w:rtl/>
        </w:rPr>
        <w:t>د</w:t>
      </w:r>
      <w:r w:rsidR="00AD7818">
        <w:rPr>
          <w:rFonts w:ascii="Zar" w:hAnsi="Zar" w:hint="cs"/>
          <w:rtl/>
        </w:rPr>
        <w:t>.</w:t>
      </w:r>
    </w:p>
    <w:p w14:paraId="79759679" w14:textId="77777777" w:rsidR="004611F2" w:rsidRPr="004A6BF0" w:rsidRDefault="004611F2" w:rsidP="00CB6F38">
      <w:pPr>
        <w:bidi/>
        <w:ind w:left="1080"/>
        <w:jc w:val="both"/>
        <w:rPr>
          <w:rFonts w:ascii="Zar" w:hAnsi="Zar"/>
        </w:rPr>
      </w:pPr>
      <w:r w:rsidRPr="004A6BF0">
        <w:rPr>
          <w:rFonts w:ascii="Zar" w:hAnsi="Zar" w:hint="eastAsia"/>
          <w:rtl/>
        </w:rPr>
        <w:t>اگر</w:t>
      </w:r>
      <w:r w:rsidRPr="004A6BF0">
        <w:rPr>
          <w:rFonts w:ascii="Zar" w:hAnsi="Zar"/>
          <w:rtl/>
        </w:rPr>
        <w:t xml:space="preserve"> برا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تول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د</w:t>
      </w:r>
      <w:r w:rsidRPr="004A6BF0">
        <w:rPr>
          <w:rFonts w:ascii="Zar" w:hAnsi="Zar"/>
          <w:rtl/>
        </w:rPr>
        <w:t xml:space="preserve"> عمده حدود </w:t>
      </w:r>
      <w:r w:rsidRPr="004A6BF0">
        <w:rPr>
          <w:rFonts w:ascii="Zar" w:hAnsi="Zar"/>
          <w:rtl/>
          <w:lang w:bidi="fa-IR"/>
        </w:rPr>
        <w:t>۵۰۰۰</w:t>
      </w:r>
      <w:r w:rsidRPr="004A6BF0">
        <w:rPr>
          <w:rFonts w:ascii="Zar" w:hAnsi="Zar"/>
          <w:rtl/>
        </w:rPr>
        <w:t xml:space="preserve"> تا </w:t>
      </w:r>
      <w:r w:rsidRPr="004A6BF0">
        <w:rPr>
          <w:rFonts w:ascii="Zar" w:hAnsi="Zar"/>
          <w:rtl/>
          <w:lang w:bidi="fa-IR"/>
        </w:rPr>
        <w:t>۱۰,۰۰۰</w:t>
      </w:r>
      <w:r w:rsidRPr="004A6BF0">
        <w:rPr>
          <w:rFonts w:ascii="Zar" w:hAnsi="Zar"/>
          <w:rtl/>
        </w:rPr>
        <w:t xml:space="preserve"> نفر کاربر در نظر بگ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ر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م،</w:t>
      </w:r>
      <w:r w:rsidRPr="004A6BF0">
        <w:rPr>
          <w:rFonts w:ascii="Zar" w:hAnsi="Zar"/>
          <w:rtl/>
        </w:rPr>
        <w:t xml:space="preserve"> 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نه‌ها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کل را به 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تعداد تقس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م</w:t>
      </w:r>
      <w:r w:rsidRPr="004A6BF0">
        <w:rPr>
          <w:rFonts w:ascii="Zar" w:hAnsi="Zar"/>
          <w:rtl/>
        </w:rPr>
        <w:t xml:space="preserve"> م</w:t>
      </w:r>
      <w:r w:rsidRPr="004A6BF0">
        <w:rPr>
          <w:rFonts w:ascii="Zar" w:hAnsi="Zar" w:hint="cs"/>
          <w:rtl/>
        </w:rPr>
        <w:t>ی‌</w:t>
      </w:r>
      <w:r w:rsidRPr="004A6BF0">
        <w:rPr>
          <w:rFonts w:ascii="Zar" w:hAnsi="Zar" w:hint="eastAsia"/>
          <w:rtl/>
        </w:rPr>
        <w:t>کن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م</w:t>
      </w:r>
      <w:r w:rsidRPr="004A6BF0">
        <w:rPr>
          <w:rFonts w:ascii="Zar" w:hAnsi="Zar"/>
        </w:rPr>
        <w:t>:</w:t>
      </w:r>
    </w:p>
    <w:p w14:paraId="2B3FD97D" w14:textId="7DDFC25F" w:rsidR="004611F2" w:rsidRDefault="004611F2" w:rsidP="00211CF8">
      <w:pPr>
        <w:bidi/>
        <w:ind w:left="1080"/>
        <w:jc w:val="both"/>
        <w:rPr>
          <w:rFonts w:ascii="Zar" w:hAnsi="Zar"/>
          <w:rtl/>
        </w:rPr>
      </w:pPr>
      <w:r w:rsidRPr="004A6BF0">
        <w:rPr>
          <w:rFonts w:ascii="Zar" w:hAnsi="Zar"/>
        </w:rPr>
        <w:t xml:space="preserve">    </w:t>
      </w:r>
      <w:r w:rsidRPr="004A6BF0">
        <w:rPr>
          <w:rFonts w:ascii="Zar" w:hAnsi="Zar"/>
          <w:rtl/>
        </w:rPr>
        <w:t>ق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مت</w:t>
      </w:r>
      <w:r w:rsidRPr="004A6BF0">
        <w:rPr>
          <w:rFonts w:ascii="Zar" w:hAnsi="Zar"/>
          <w:rtl/>
        </w:rPr>
        <w:t xml:space="preserve"> تمام‌شده برا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هر کاربر: با فرض تعداد </w:t>
      </w:r>
      <w:r w:rsidRPr="004A6BF0">
        <w:rPr>
          <w:rFonts w:ascii="Zar" w:hAnsi="Zar"/>
          <w:rtl/>
          <w:lang w:bidi="fa-IR"/>
        </w:rPr>
        <w:t>۵۰۰۰</w:t>
      </w:r>
      <w:r w:rsidRPr="004A6BF0">
        <w:rPr>
          <w:rFonts w:ascii="Zar" w:hAnsi="Zar"/>
          <w:rtl/>
        </w:rPr>
        <w:t xml:space="preserve"> کاربر، ق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مت</w:t>
      </w:r>
      <w:r w:rsidRPr="004A6BF0">
        <w:rPr>
          <w:rFonts w:ascii="Zar" w:hAnsi="Zar"/>
          <w:rtl/>
        </w:rPr>
        <w:t xml:space="preserve"> تمام‌شده برا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هر کاربر </w:t>
      </w:r>
      <w:r w:rsidR="00211CF8">
        <w:rPr>
          <w:rFonts w:ascii="Zar" w:hAnsi="Zar" w:hint="cs"/>
          <w:rtl/>
        </w:rPr>
        <w:t xml:space="preserve">در حدود بسیار ناچیزی خواهد بود </w:t>
      </w:r>
      <w:r w:rsidR="00494C86">
        <w:rPr>
          <w:rFonts w:ascii="Zar" w:hAnsi="Zar" w:hint="cs"/>
          <w:rtl/>
        </w:rPr>
        <w:t>.</w:t>
      </w:r>
    </w:p>
    <w:p w14:paraId="40A28179" w14:textId="2F0C9E7E" w:rsidR="00494C86" w:rsidRPr="004A6BF0" w:rsidRDefault="00494C86" w:rsidP="00494C86">
      <w:pPr>
        <w:bidi/>
        <w:ind w:left="1080"/>
        <w:jc w:val="both"/>
        <w:rPr>
          <w:rFonts w:ascii="Zar" w:hAnsi="Zar"/>
        </w:rPr>
      </w:pPr>
      <w:r w:rsidRPr="00494C86">
        <w:rPr>
          <w:rFonts w:ascii="Zar" w:hAnsi="Zar" w:hint="cs"/>
          <w:highlight w:val="yellow"/>
          <w:rtl/>
        </w:rPr>
        <w:lastRenderedPageBreak/>
        <w:t>لازم به  ذکر است این سایت قابلیت در آمد زایی از هوش مصنوعی نیز خواهد داشت</w:t>
      </w:r>
      <w:r>
        <w:rPr>
          <w:rFonts w:ascii="Zar" w:hAnsi="Zar" w:hint="cs"/>
          <w:rtl/>
        </w:rPr>
        <w:t xml:space="preserve"> . </w:t>
      </w:r>
    </w:p>
    <w:p w14:paraId="4B875857" w14:textId="77777777" w:rsidR="004611F2" w:rsidRDefault="004611F2" w:rsidP="00CB6F38">
      <w:pPr>
        <w:bidi/>
        <w:ind w:left="1080"/>
        <w:jc w:val="both"/>
        <w:rPr>
          <w:rFonts w:ascii="Zar" w:hAnsi="Zar"/>
        </w:rPr>
      </w:pPr>
      <w:r w:rsidRPr="004A6BF0">
        <w:rPr>
          <w:rFonts w:ascii="Zar" w:hAnsi="Zar" w:hint="eastAsia"/>
          <w:rtl/>
        </w:rPr>
        <w:t>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</w:t>
      </w:r>
      <w:r w:rsidRPr="004A6BF0">
        <w:rPr>
          <w:rFonts w:ascii="Zar" w:hAnsi="Zar"/>
          <w:rtl/>
        </w:rPr>
        <w:t xml:space="preserve"> برا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هر کاربر م</w:t>
      </w:r>
      <w:r w:rsidRPr="004A6BF0">
        <w:rPr>
          <w:rFonts w:ascii="Zar" w:hAnsi="Zar" w:hint="cs"/>
          <w:rtl/>
        </w:rPr>
        <w:t>ی‌</w:t>
      </w:r>
      <w:r w:rsidRPr="004A6BF0">
        <w:rPr>
          <w:rFonts w:ascii="Zar" w:hAnsi="Zar" w:hint="eastAsia"/>
          <w:rtl/>
        </w:rPr>
        <w:t>تواند</w:t>
      </w:r>
      <w:r w:rsidRPr="004A6BF0">
        <w:rPr>
          <w:rFonts w:ascii="Zar" w:hAnsi="Zar"/>
          <w:rtl/>
        </w:rPr>
        <w:t xml:space="preserve"> با افزا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ش</w:t>
      </w:r>
      <w:r w:rsidRPr="004A6BF0">
        <w:rPr>
          <w:rFonts w:ascii="Zar" w:hAnsi="Zar"/>
          <w:rtl/>
        </w:rPr>
        <w:t xml:space="preserve"> تعداد کاربران کاهش 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ابد،</w:t>
      </w:r>
      <w:r w:rsidRPr="004A6BF0">
        <w:rPr>
          <w:rFonts w:ascii="Zar" w:hAnsi="Zar"/>
          <w:rtl/>
        </w:rPr>
        <w:t xml:space="preserve"> چرا که هز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نه‌ها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ثابت مانند توسعه نرم‌افزار و 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رساخت</w:t>
      </w:r>
      <w:r w:rsidRPr="004A6BF0">
        <w:rPr>
          <w:rFonts w:ascii="Zar" w:hAnsi="Zar"/>
          <w:rtl/>
        </w:rPr>
        <w:t xml:space="preserve"> فن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ب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ن</w:t>
      </w:r>
      <w:r w:rsidRPr="004A6BF0">
        <w:rPr>
          <w:rFonts w:ascii="Zar" w:hAnsi="Zar"/>
          <w:rtl/>
        </w:rPr>
        <w:t xml:space="preserve"> تعداد 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اد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/>
          <w:rtl/>
        </w:rPr>
        <w:t xml:space="preserve"> از کاربران توز</w:t>
      </w:r>
      <w:r w:rsidRPr="004A6BF0">
        <w:rPr>
          <w:rFonts w:ascii="Zar" w:hAnsi="Zar" w:hint="cs"/>
          <w:rtl/>
        </w:rPr>
        <w:t>ی</w:t>
      </w:r>
      <w:r w:rsidRPr="004A6BF0">
        <w:rPr>
          <w:rFonts w:ascii="Zar" w:hAnsi="Zar" w:hint="eastAsia"/>
          <w:rtl/>
        </w:rPr>
        <w:t>ع</w:t>
      </w:r>
      <w:r w:rsidRPr="004A6BF0">
        <w:rPr>
          <w:rFonts w:ascii="Zar" w:hAnsi="Zar"/>
          <w:rtl/>
        </w:rPr>
        <w:t xml:space="preserve"> م</w:t>
      </w:r>
      <w:r w:rsidRPr="004A6BF0">
        <w:rPr>
          <w:rFonts w:ascii="Zar" w:hAnsi="Zar" w:hint="cs"/>
          <w:rtl/>
        </w:rPr>
        <w:t>ی‌</w:t>
      </w:r>
      <w:r w:rsidRPr="004A6BF0">
        <w:rPr>
          <w:rFonts w:ascii="Zar" w:hAnsi="Zar" w:hint="eastAsia"/>
          <w:rtl/>
        </w:rPr>
        <w:t>شود</w:t>
      </w:r>
      <w:r w:rsidRPr="004A6BF0">
        <w:rPr>
          <w:rFonts w:ascii="Zar" w:hAnsi="Zar"/>
          <w:rtl/>
        </w:rPr>
        <w:t>.</w:t>
      </w:r>
    </w:p>
    <w:p w14:paraId="2254E9D5" w14:textId="77777777" w:rsidR="004611F2" w:rsidRDefault="004611F2" w:rsidP="00CB6F38">
      <w:pPr>
        <w:tabs>
          <w:tab w:val="left" w:pos="521"/>
          <w:tab w:val="left" w:pos="662"/>
        </w:tabs>
        <w:bidi/>
        <w:spacing w:line="360" w:lineRule="auto"/>
        <w:rPr>
          <w:rFonts w:ascii="Zar" w:hAnsi="Zar"/>
          <w:rtl/>
        </w:rPr>
      </w:pPr>
    </w:p>
    <w:p w14:paraId="2E9B5D42" w14:textId="77777777" w:rsidR="00DB6EB7" w:rsidRDefault="008E6E6B" w:rsidP="00CB6F38">
      <w:pPr>
        <w:tabs>
          <w:tab w:val="left" w:pos="521"/>
          <w:tab w:val="left" w:pos="662"/>
        </w:tabs>
        <w:bidi/>
        <w:spacing w:line="360" w:lineRule="auto"/>
        <w:rPr>
          <w:b/>
          <w:bCs/>
          <w:rtl/>
        </w:rPr>
      </w:pPr>
      <w:r w:rsidRPr="00564DB3">
        <w:rPr>
          <w:rFonts w:hint="cs"/>
          <w:b/>
          <w:bCs/>
          <w:rtl/>
        </w:rPr>
        <w:t>استانداردهای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مرجع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مورد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استفاده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و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مراجع</w:t>
      </w:r>
      <w:r w:rsidRPr="00564DB3">
        <w:rPr>
          <w:b/>
          <w:bCs/>
          <w:rtl/>
        </w:rPr>
        <w:t xml:space="preserve"> </w:t>
      </w:r>
      <w:r w:rsidR="00B52EFF">
        <w:rPr>
          <w:rFonts w:hint="cs"/>
          <w:b/>
          <w:bCs/>
          <w:rtl/>
        </w:rPr>
        <w:t>تایید</w:t>
      </w:r>
      <w:r w:rsidRPr="00564DB3">
        <w:rPr>
          <w:rFonts w:hint="cs"/>
          <w:b/>
          <w:bCs/>
          <w:rtl/>
        </w:rPr>
        <w:t>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کننده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رسمی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در</w:t>
      </w:r>
      <w:r w:rsidRPr="00564DB3">
        <w:rPr>
          <w:b/>
          <w:bCs/>
          <w:rtl/>
        </w:rPr>
        <w:t xml:space="preserve"> </w:t>
      </w:r>
      <w:r w:rsidR="00B52EFF">
        <w:rPr>
          <w:rFonts w:hint="cs"/>
          <w:b/>
          <w:bCs/>
          <w:rtl/>
        </w:rPr>
        <w:t>رابطه با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محصول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را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ذکر</w:t>
      </w:r>
      <w:r w:rsidRPr="00564DB3">
        <w:rPr>
          <w:b/>
          <w:bCs/>
          <w:rtl/>
        </w:rPr>
        <w:t xml:space="preserve"> </w:t>
      </w:r>
      <w:r w:rsidRPr="00564DB3">
        <w:rPr>
          <w:rFonts w:hint="cs"/>
          <w:b/>
          <w:bCs/>
          <w:rtl/>
        </w:rPr>
        <w:t>نمایید</w:t>
      </w:r>
      <w:r w:rsidRPr="00564DB3">
        <w:rPr>
          <w:b/>
          <w:bCs/>
          <w:rtl/>
        </w:rPr>
        <w:t>.</w:t>
      </w:r>
    </w:p>
    <w:p w14:paraId="19556E64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bookmarkStart w:id="1" w:name="_Hlk184785606"/>
      <w:r w:rsidRPr="00712ADF">
        <w:rPr>
          <w:rFonts w:ascii="Zar" w:hAnsi="Zar"/>
          <w:rtl/>
        </w:rPr>
        <w:t>استانداردها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امن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و حر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</w:t>
      </w:r>
      <w:r w:rsidRPr="00712ADF">
        <w:rPr>
          <w:rFonts w:ascii="Zar" w:hAnsi="Zar"/>
          <w:rtl/>
        </w:rPr>
        <w:t xml:space="preserve"> خصوص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داده‌ها</w:t>
      </w:r>
      <w:r w:rsidRPr="00712ADF">
        <w:rPr>
          <w:rFonts w:ascii="Zar" w:hAnsi="Zar"/>
        </w:rPr>
        <w:t>:</w:t>
      </w:r>
    </w:p>
    <w:p w14:paraId="7D78BBC1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HIPAA (Health Insurance Portability and Accountability Act):</w:t>
      </w:r>
    </w:p>
    <w:p w14:paraId="1BC7DB9E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استاندارد آمر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/>
          <w:rtl/>
        </w:rPr>
        <w:t xml:space="preserve"> است که به حفاظت از اطلاعات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مار</w:t>
      </w:r>
      <w:r w:rsidRPr="00712ADF">
        <w:rPr>
          <w:rFonts w:ascii="Zar" w:hAnsi="Zar"/>
          <w:rtl/>
        </w:rPr>
        <w:t xml:space="preserve"> و حر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</w:t>
      </w:r>
      <w:r w:rsidRPr="00712ADF">
        <w:rPr>
          <w:rFonts w:ascii="Zar" w:hAnsi="Zar"/>
          <w:rtl/>
        </w:rPr>
        <w:t xml:space="preserve"> خصوص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آن‌ها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پردازد</w:t>
      </w:r>
      <w:r w:rsidRPr="00712ADF">
        <w:rPr>
          <w:rFonts w:ascii="Zar" w:hAnsi="Zar"/>
          <w:rtl/>
        </w:rPr>
        <w:t>.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استاندارد در صورت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که وب اپل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شن</w:t>
      </w:r>
      <w:r w:rsidRPr="00712ADF">
        <w:rPr>
          <w:rFonts w:ascii="Zar" w:hAnsi="Zar"/>
          <w:rtl/>
        </w:rPr>
        <w:t xml:space="preserve"> شما به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ماران</w:t>
      </w:r>
      <w:r w:rsidRPr="00712ADF">
        <w:rPr>
          <w:rFonts w:ascii="Zar" w:hAnsi="Zar"/>
          <w:rtl/>
        </w:rPr>
        <w:t xml:space="preserve"> آمر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/>
          <w:rtl/>
        </w:rPr>
        <w:t xml:space="preserve"> خدمات دهد 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</w:t>
      </w:r>
      <w:r w:rsidRPr="00712ADF">
        <w:rPr>
          <w:rFonts w:ascii="Zar" w:hAnsi="Zar"/>
          <w:rtl/>
        </w:rPr>
        <w:t xml:space="preserve"> داده‌ها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آنان را ذخ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ره</w:t>
      </w:r>
      <w:r w:rsidRPr="00712ADF">
        <w:rPr>
          <w:rFonts w:ascii="Zar" w:hAnsi="Zar"/>
          <w:rtl/>
        </w:rPr>
        <w:t xml:space="preserve"> کند، ضرور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است</w:t>
      </w:r>
      <w:r w:rsidRPr="00712ADF">
        <w:rPr>
          <w:rFonts w:ascii="Zar" w:hAnsi="Zar"/>
        </w:rPr>
        <w:t>.</w:t>
      </w:r>
    </w:p>
    <w:p w14:paraId="5D4103A7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GDPR (General Data Protection Regulation):</w:t>
      </w:r>
    </w:p>
    <w:p w14:paraId="223613E8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قانون عموم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حفاظت از داده‌ها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اتحاد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اروپا است که هدف آن حفاظت از حر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</w:t>
      </w:r>
      <w:r w:rsidRPr="00712ADF">
        <w:rPr>
          <w:rFonts w:ascii="Zar" w:hAnsi="Zar"/>
          <w:rtl/>
        </w:rPr>
        <w:t xml:space="preserve"> خصوص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داده‌ها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شخص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شهروندان اروپا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/>
          <w:rtl/>
        </w:rPr>
        <w:t xml:space="preserve"> است.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قانون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محافظت از اطلاعات حساس کاربران در کشورها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عضو اتحاد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اروپا به‌و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ژه</w:t>
      </w:r>
      <w:r w:rsidRPr="00712ADF">
        <w:rPr>
          <w:rFonts w:ascii="Zar" w:hAnsi="Zar"/>
          <w:rtl/>
        </w:rPr>
        <w:t xml:space="preserve"> در زم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نه</w:t>
      </w:r>
      <w:r w:rsidRPr="00712ADF">
        <w:rPr>
          <w:rFonts w:ascii="Zar" w:hAnsi="Zar"/>
          <w:rtl/>
        </w:rPr>
        <w:t xml:space="preserve"> بهداشت و درمان ضرور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است</w:t>
      </w:r>
      <w:r w:rsidRPr="00712ADF">
        <w:rPr>
          <w:rFonts w:ascii="Zar" w:hAnsi="Zar"/>
        </w:rPr>
        <w:t>.</w:t>
      </w:r>
    </w:p>
    <w:p w14:paraId="0FA676E3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ISO/IEC </w:t>
      </w:r>
      <w:r w:rsidRPr="00712ADF">
        <w:rPr>
          <w:rFonts w:ascii="Zar" w:hAnsi="Zar"/>
          <w:rtl/>
        </w:rPr>
        <w:t>27001</w:t>
      </w:r>
      <w:r w:rsidRPr="00712ADF">
        <w:rPr>
          <w:rFonts w:ascii="Zar" w:hAnsi="Zar"/>
        </w:rPr>
        <w:t>:</w:t>
      </w:r>
    </w:p>
    <w:p w14:paraId="002BA082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/>
          <w:rtl/>
        </w:rPr>
        <w:t xml:space="preserve"> استاندارد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ن‌الملل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است که 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ستم‌ها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امن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اطلاعات</w:t>
      </w:r>
      <w:r w:rsidRPr="00712ADF">
        <w:rPr>
          <w:rFonts w:ascii="Zar" w:hAnsi="Zar"/>
        </w:rPr>
        <w:t xml:space="preserve"> (ISMS) </w:t>
      </w:r>
      <w:r w:rsidRPr="00712ADF">
        <w:rPr>
          <w:rFonts w:ascii="Zar" w:hAnsi="Zar"/>
          <w:rtl/>
        </w:rPr>
        <w:t>را مشخص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کند</w:t>
      </w:r>
      <w:r w:rsidRPr="00712ADF">
        <w:rPr>
          <w:rFonts w:ascii="Zar" w:hAnsi="Zar"/>
          <w:rtl/>
        </w:rPr>
        <w:t>.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استاندارد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اطم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نان</w:t>
      </w:r>
      <w:r w:rsidRPr="00712ADF">
        <w:rPr>
          <w:rFonts w:ascii="Zar" w:hAnsi="Zar"/>
          <w:rtl/>
        </w:rPr>
        <w:t xml:space="preserve"> از امن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داده‌ها، از جمله داده‌ها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ماران،</w:t>
      </w:r>
      <w:r w:rsidRPr="00712ADF">
        <w:rPr>
          <w:rFonts w:ascii="Zar" w:hAnsi="Zar"/>
          <w:rtl/>
        </w:rPr>
        <w:t xml:space="preserve"> استفاده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شود</w:t>
      </w:r>
      <w:r w:rsidRPr="00712ADF">
        <w:rPr>
          <w:rFonts w:ascii="Zar" w:hAnsi="Zar"/>
        </w:rPr>
        <w:t>.</w:t>
      </w:r>
    </w:p>
    <w:p w14:paraId="24B95DFD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ISO </w:t>
      </w:r>
      <w:r w:rsidRPr="00712ADF">
        <w:rPr>
          <w:rFonts w:ascii="Zar" w:hAnsi="Zar"/>
          <w:rtl/>
        </w:rPr>
        <w:t>13485</w:t>
      </w:r>
      <w:r w:rsidRPr="00712ADF">
        <w:rPr>
          <w:rFonts w:ascii="Zar" w:hAnsi="Zar"/>
        </w:rPr>
        <w:t>:</w:t>
      </w:r>
    </w:p>
    <w:p w14:paraId="765786AE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استاندارد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ستم‌ها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ف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محصولات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طراح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شده است. وب اپل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شن</w:t>
      </w:r>
      <w:r w:rsidRPr="00712ADF">
        <w:rPr>
          <w:rFonts w:ascii="Zar" w:hAnsi="Zar"/>
          <w:rtl/>
        </w:rPr>
        <w:t xml:space="preserve"> شما، که به نظارت بر سلامت و درمان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ماران</w:t>
      </w:r>
      <w:r w:rsidRPr="00712ADF">
        <w:rPr>
          <w:rFonts w:ascii="Zar" w:hAnsi="Zar"/>
          <w:rtl/>
        </w:rPr>
        <w:t xml:space="preserve"> سرطان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پردازد،</w:t>
      </w:r>
      <w:r w:rsidRPr="00712ADF">
        <w:rPr>
          <w:rFonts w:ascii="Zar" w:hAnsi="Zar"/>
          <w:rtl/>
        </w:rPr>
        <w:t xml:space="preserve"> با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/>
          <w:rtl/>
        </w:rPr>
        <w:t xml:space="preserve"> مطابق با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استاندارد باشد تا 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ف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خدمات و دقت داده‌ها تضم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شود</w:t>
      </w:r>
      <w:r w:rsidRPr="00712ADF">
        <w:rPr>
          <w:rFonts w:ascii="Zar" w:hAnsi="Zar"/>
        </w:rPr>
        <w:t>.</w:t>
      </w:r>
    </w:p>
    <w:p w14:paraId="16D6AC49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  <w:rtl/>
          <w:lang w:bidi="fa-IR"/>
        </w:rPr>
        <w:t>۲</w:t>
      </w:r>
      <w:r w:rsidRPr="00712ADF">
        <w:rPr>
          <w:rFonts w:ascii="Zar" w:hAnsi="Zar"/>
          <w:lang w:bidi="fa-IR"/>
        </w:rPr>
        <w:t xml:space="preserve">. </w:t>
      </w:r>
      <w:r w:rsidRPr="00712ADF">
        <w:rPr>
          <w:rFonts w:ascii="Zar" w:hAnsi="Zar"/>
          <w:rtl/>
        </w:rPr>
        <w:t>استانداردها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مربوط به نرم‌افزار و 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ستم‌ها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</w:rPr>
        <w:t>:</w:t>
      </w:r>
    </w:p>
    <w:p w14:paraId="449C35B9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FDA (Food and Drug Administration) – Class II Medical Device Software:</w:t>
      </w:r>
    </w:p>
    <w:p w14:paraId="37C5E5CE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lastRenderedPageBreak/>
        <w:t xml:space="preserve">    </w:t>
      </w:r>
      <w:r w:rsidRPr="00712ADF">
        <w:rPr>
          <w:rFonts w:ascii="Zar" w:hAnsi="Zar"/>
          <w:rtl/>
        </w:rPr>
        <w:t>اگر محصول شما به عنوان دستگاه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در نظر گرفته شود، ممکن است 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از</w:t>
      </w:r>
      <w:r w:rsidRPr="00712ADF">
        <w:rPr>
          <w:rFonts w:ascii="Zar" w:hAnsi="Zar"/>
          <w:rtl/>
        </w:rPr>
        <w:t xml:space="preserve"> به تا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از سازمان غذا و دارو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آمر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کا</w:t>
      </w:r>
      <w:r w:rsidRPr="00712ADF">
        <w:rPr>
          <w:rFonts w:ascii="Zar" w:hAnsi="Zar"/>
        </w:rPr>
        <w:t xml:space="preserve"> (FDA) </w:t>
      </w:r>
      <w:r w:rsidRPr="00712ADF">
        <w:rPr>
          <w:rFonts w:ascii="Zar" w:hAnsi="Zar"/>
          <w:rtl/>
        </w:rPr>
        <w:t>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نرم‌افزار داشته باش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/>
          <w:rtl/>
        </w:rPr>
        <w:t>.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تا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به‌و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ژه</w:t>
      </w:r>
      <w:r w:rsidRPr="00712ADF">
        <w:rPr>
          <w:rFonts w:ascii="Zar" w:hAnsi="Zar"/>
          <w:rtl/>
        </w:rPr>
        <w:t xml:space="preserve"> در صورت استفاده از محصول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تشخ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ص</w:t>
      </w:r>
      <w:r w:rsidRPr="00712ADF">
        <w:rPr>
          <w:rFonts w:ascii="Zar" w:hAnsi="Zar"/>
          <w:rtl/>
        </w:rPr>
        <w:t xml:space="preserve"> 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</w:t>
      </w:r>
      <w:r w:rsidRPr="00712ADF">
        <w:rPr>
          <w:rFonts w:ascii="Zar" w:hAnsi="Zar"/>
          <w:rtl/>
        </w:rPr>
        <w:t xml:space="preserve"> درمان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مار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خاص اهم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دارد</w:t>
      </w:r>
      <w:r w:rsidRPr="00712ADF">
        <w:rPr>
          <w:rFonts w:ascii="Zar" w:hAnsi="Zar"/>
        </w:rPr>
        <w:t>.</w:t>
      </w:r>
    </w:p>
    <w:p w14:paraId="3E0DE362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IEC </w:t>
      </w:r>
      <w:r w:rsidRPr="00712ADF">
        <w:rPr>
          <w:rFonts w:ascii="Zar" w:hAnsi="Zar"/>
          <w:rtl/>
        </w:rPr>
        <w:t>62304</w:t>
      </w:r>
      <w:r w:rsidRPr="00712ADF">
        <w:rPr>
          <w:rFonts w:ascii="Zar" w:hAnsi="Zar"/>
        </w:rPr>
        <w:t>:</w:t>
      </w:r>
    </w:p>
    <w:p w14:paraId="35D8EE62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استاندارد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ن‌الملل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توسعه نرم‌افزارها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است که الزامات طراح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،</w:t>
      </w:r>
      <w:r w:rsidRPr="00712ADF">
        <w:rPr>
          <w:rFonts w:ascii="Zar" w:hAnsi="Zar"/>
          <w:rtl/>
        </w:rPr>
        <w:t xml:space="preserve"> توسعه، تست و نگهدار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نرم‌افزارها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را مشخص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کند</w:t>
      </w:r>
      <w:r w:rsidRPr="00712ADF">
        <w:rPr>
          <w:rFonts w:ascii="Zar" w:hAnsi="Zar"/>
        </w:rPr>
        <w:t>.</w:t>
      </w:r>
    </w:p>
    <w:p w14:paraId="5E3DFFE3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  <w:rtl/>
          <w:lang w:bidi="fa-IR"/>
        </w:rPr>
        <w:t>۳</w:t>
      </w:r>
      <w:r w:rsidRPr="00712ADF">
        <w:rPr>
          <w:rFonts w:ascii="Zar" w:hAnsi="Zar"/>
          <w:lang w:bidi="fa-IR"/>
        </w:rPr>
        <w:t xml:space="preserve">. </w:t>
      </w:r>
      <w:r w:rsidRPr="00712ADF">
        <w:rPr>
          <w:rFonts w:ascii="Zar" w:hAnsi="Zar"/>
          <w:rtl/>
        </w:rPr>
        <w:t>استانداردها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علم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و بال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</w:rPr>
        <w:t>:</w:t>
      </w:r>
    </w:p>
    <w:p w14:paraId="0B8EA2F3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NCCN Guidelines (National Comprehensive Cancer Network):</w:t>
      </w:r>
    </w:p>
    <w:p w14:paraId="7A0E04F0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دستورالعمل‌ها توسط 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از معتبرتر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سازمان‌ها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تحق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قات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سرطان در دن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</w:t>
      </w:r>
      <w:r w:rsidRPr="00712ADF">
        <w:rPr>
          <w:rFonts w:ascii="Zar" w:hAnsi="Zar"/>
          <w:rtl/>
        </w:rPr>
        <w:t xml:space="preserve"> ارائه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شود</w:t>
      </w:r>
      <w:r w:rsidRPr="00712ADF">
        <w:rPr>
          <w:rFonts w:ascii="Zar" w:hAnsi="Zar"/>
          <w:rtl/>
        </w:rPr>
        <w:t>. وب اپل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شن</w:t>
      </w:r>
      <w:r w:rsidRPr="00712ADF">
        <w:rPr>
          <w:rFonts w:ascii="Zar" w:hAnsi="Zar"/>
          <w:rtl/>
        </w:rPr>
        <w:t xml:space="preserve"> شما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تواند</w:t>
      </w:r>
      <w:r w:rsidRPr="00712ADF">
        <w:rPr>
          <w:rFonts w:ascii="Zar" w:hAnsi="Zar"/>
          <w:rtl/>
        </w:rPr>
        <w:t xml:space="preserve"> به داده‌ها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دستورالعمل‌ها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ارز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و پ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ش‌ب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درمان‌ها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سرطان دسترس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داشته باشد و با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/>
          <w:rtl/>
        </w:rPr>
        <w:t xml:space="preserve"> به استانداردها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آن پا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بند</w:t>
      </w:r>
      <w:r w:rsidRPr="00712ADF">
        <w:rPr>
          <w:rFonts w:ascii="Zar" w:hAnsi="Zar"/>
          <w:rtl/>
        </w:rPr>
        <w:t xml:space="preserve"> باشد</w:t>
      </w:r>
      <w:r w:rsidRPr="00712ADF">
        <w:rPr>
          <w:rFonts w:ascii="Zar" w:hAnsi="Zar"/>
        </w:rPr>
        <w:t>.</w:t>
      </w:r>
    </w:p>
    <w:p w14:paraId="06E06207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CE Marking (</w:t>
      </w:r>
      <w:proofErr w:type="spellStart"/>
      <w:r w:rsidRPr="00712ADF">
        <w:rPr>
          <w:rFonts w:ascii="Zar" w:hAnsi="Zar"/>
        </w:rPr>
        <w:t>Conformité</w:t>
      </w:r>
      <w:proofErr w:type="spellEnd"/>
      <w:r w:rsidRPr="00712ADF">
        <w:rPr>
          <w:rFonts w:ascii="Zar" w:hAnsi="Zar"/>
        </w:rPr>
        <w:t xml:space="preserve"> </w:t>
      </w:r>
      <w:proofErr w:type="spellStart"/>
      <w:r w:rsidRPr="00712ADF">
        <w:rPr>
          <w:rFonts w:ascii="Zar" w:hAnsi="Zar"/>
        </w:rPr>
        <w:t>Européenne</w:t>
      </w:r>
      <w:proofErr w:type="spellEnd"/>
      <w:r w:rsidRPr="00712ADF">
        <w:rPr>
          <w:rFonts w:ascii="Zar" w:hAnsi="Zar"/>
        </w:rPr>
        <w:t>):</w:t>
      </w:r>
    </w:p>
    <w:p w14:paraId="691D5D50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اگر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وب اپل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شن</w:t>
      </w:r>
      <w:r w:rsidRPr="00712ADF">
        <w:rPr>
          <w:rFonts w:ascii="Zar" w:hAnsi="Zar"/>
          <w:rtl/>
        </w:rPr>
        <w:t xml:space="preserve"> به عنوان 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/>
          <w:rtl/>
        </w:rPr>
        <w:t xml:space="preserve"> دستگاه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در نظر گرفته شود و در کشورها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اتحاد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اروپا عرضه شود، 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از</w:t>
      </w:r>
      <w:r w:rsidRPr="00712ADF">
        <w:rPr>
          <w:rFonts w:ascii="Zar" w:hAnsi="Zar"/>
          <w:rtl/>
        </w:rPr>
        <w:t xml:space="preserve"> به علامت</w:t>
      </w:r>
      <w:r w:rsidRPr="00712ADF">
        <w:rPr>
          <w:rFonts w:ascii="Zar" w:hAnsi="Zar"/>
        </w:rPr>
        <w:t xml:space="preserve"> CE </w:t>
      </w:r>
      <w:r w:rsidRPr="00712ADF">
        <w:rPr>
          <w:rFonts w:ascii="Zar" w:hAnsi="Zar"/>
          <w:rtl/>
        </w:rPr>
        <w:t>خواهد داشت.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نشان‌دهنده تطابق محصول با الزامات سلامت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،</w:t>
      </w:r>
      <w:r w:rsidRPr="00712ADF">
        <w:rPr>
          <w:rFonts w:ascii="Zar" w:hAnsi="Zar"/>
          <w:rtl/>
        </w:rPr>
        <w:t xml:space="preserve">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و عملکرد اتحاد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اروپا است</w:t>
      </w:r>
      <w:r w:rsidRPr="00712ADF">
        <w:rPr>
          <w:rFonts w:ascii="Zar" w:hAnsi="Zar"/>
        </w:rPr>
        <w:t>.</w:t>
      </w:r>
    </w:p>
    <w:p w14:paraId="2691BDCD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  <w:rtl/>
          <w:lang w:bidi="fa-IR"/>
        </w:rPr>
        <w:t>۴</w:t>
      </w:r>
      <w:r w:rsidRPr="00712ADF">
        <w:rPr>
          <w:rFonts w:ascii="Zar" w:hAnsi="Zar"/>
          <w:lang w:bidi="fa-IR"/>
        </w:rPr>
        <w:t xml:space="preserve">. </w:t>
      </w:r>
      <w:r w:rsidRPr="00712ADF">
        <w:rPr>
          <w:rFonts w:ascii="Zar" w:hAnsi="Zar"/>
          <w:rtl/>
        </w:rPr>
        <w:t>استانداردها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ن‌الملل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ف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</w:rPr>
        <w:t>:</w:t>
      </w:r>
    </w:p>
    <w:p w14:paraId="402B1EFD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ISO </w:t>
      </w:r>
      <w:r w:rsidRPr="00712ADF">
        <w:rPr>
          <w:rFonts w:ascii="Zar" w:hAnsi="Zar"/>
          <w:rtl/>
        </w:rPr>
        <w:t>9001</w:t>
      </w:r>
      <w:r w:rsidRPr="00712ADF">
        <w:rPr>
          <w:rFonts w:ascii="Zar" w:hAnsi="Zar"/>
        </w:rPr>
        <w:t>:</w:t>
      </w:r>
    </w:p>
    <w:p w14:paraId="5150AE9E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استاندارد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ستم‌ها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ف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است و به سازمان‌ها کمک م</w:t>
      </w:r>
      <w:r w:rsidRPr="00712ADF">
        <w:rPr>
          <w:rFonts w:ascii="Zar" w:hAnsi="Zar" w:hint="cs"/>
          <w:rtl/>
        </w:rPr>
        <w:t>ی‌</w:t>
      </w:r>
      <w:r w:rsidRPr="00712ADF">
        <w:rPr>
          <w:rFonts w:ascii="Zar" w:hAnsi="Zar" w:hint="eastAsia"/>
          <w:rtl/>
        </w:rPr>
        <w:t>کند</w:t>
      </w:r>
      <w:r w:rsidRPr="00712ADF">
        <w:rPr>
          <w:rFonts w:ascii="Zar" w:hAnsi="Zar"/>
          <w:rtl/>
        </w:rPr>
        <w:t xml:space="preserve"> تا فرآ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ندها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خود را به‌طور مؤثر و با 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ف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بالا مد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کنند.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استاندارد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تضم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ف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در تمام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مراحل توسعه و اجرا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اپل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شن</w:t>
      </w:r>
      <w:r w:rsidRPr="00712ADF">
        <w:rPr>
          <w:rFonts w:ascii="Zar" w:hAnsi="Zar"/>
          <w:rtl/>
        </w:rPr>
        <w:t xml:space="preserve"> کاربرد دارد</w:t>
      </w:r>
      <w:r w:rsidRPr="00712ADF">
        <w:rPr>
          <w:rFonts w:ascii="Zar" w:hAnsi="Zar"/>
        </w:rPr>
        <w:t>.</w:t>
      </w:r>
    </w:p>
    <w:p w14:paraId="1F47D405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  <w:rtl/>
          <w:lang w:bidi="fa-IR"/>
        </w:rPr>
        <w:t>۵</w:t>
      </w:r>
      <w:r w:rsidRPr="00712ADF">
        <w:rPr>
          <w:rFonts w:ascii="Zar" w:hAnsi="Zar"/>
          <w:lang w:bidi="fa-IR"/>
        </w:rPr>
        <w:t xml:space="preserve">. </w:t>
      </w:r>
      <w:r w:rsidRPr="00712ADF">
        <w:rPr>
          <w:rFonts w:ascii="Zar" w:hAnsi="Zar"/>
          <w:rtl/>
        </w:rPr>
        <w:t>مراجع تا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 w:hint="eastAsia"/>
          <w:rtl/>
        </w:rPr>
        <w:t>د‌کننده</w:t>
      </w:r>
      <w:r w:rsidRPr="00712ADF">
        <w:rPr>
          <w:rFonts w:ascii="Zar" w:hAnsi="Zar"/>
          <w:rtl/>
        </w:rPr>
        <w:t xml:space="preserve"> رسم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</w:rPr>
        <w:t>:</w:t>
      </w:r>
    </w:p>
    <w:p w14:paraId="219D7785" w14:textId="77777777" w:rsidR="004611F2" w:rsidRPr="00712ADF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وزارت بهداشت کشور (برا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کشورها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/>
          <w:rtl/>
        </w:rPr>
        <w:t xml:space="preserve"> مثل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ران</w:t>
      </w:r>
      <w:r w:rsidRPr="00712ADF">
        <w:rPr>
          <w:rFonts w:ascii="Zar" w:hAnsi="Zar"/>
          <w:rtl/>
        </w:rPr>
        <w:t>)</w:t>
      </w:r>
      <w:r w:rsidRPr="00712ADF">
        <w:rPr>
          <w:rFonts w:ascii="Zar" w:hAnsi="Zar"/>
        </w:rPr>
        <w:t>:</w:t>
      </w:r>
    </w:p>
    <w:p w14:paraId="30FEE988" w14:textId="77777777" w:rsidR="004611F2" w:rsidRPr="00712ADF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در بس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از کشورها، وب اپل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شن‌ها</w:t>
      </w:r>
      <w:r w:rsidRPr="00712ADF">
        <w:rPr>
          <w:rFonts w:ascii="Zar" w:hAnsi="Zar"/>
          <w:rtl/>
        </w:rPr>
        <w:t xml:space="preserve"> و 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ستم‌ها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/>
          <w:rtl/>
        </w:rPr>
        <w:t xml:space="preserve"> تا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محل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از وزارت بهداشت 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</w:t>
      </w:r>
      <w:r w:rsidRPr="00712ADF">
        <w:rPr>
          <w:rFonts w:ascii="Zar" w:hAnsi="Zar"/>
          <w:rtl/>
        </w:rPr>
        <w:t xml:space="preserve"> سازمان‌ها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مشابه را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ارائه خدمات به ب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ماران</w:t>
      </w:r>
      <w:r w:rsidRPr="00712ADF">
        <w:rPr>
          <w:rFonts w:ascii="Zar" w:hAnsi="Zar"/>
          <w:rtl/>
        </w:rPr>
        <w:t xml:space="preserve"> در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افت</w:t>
      </w:r>
      <w:r w:rsidRPr="00712ADF">
        <w:rPr>
          <w:rFonts w:ascii="Zar" w:hAnsi="Zar"/>
          <w:rtl/>
        </w:rPr>
        <w:t xml:space="preserve"> کنند</w:t>
      </w:r>
      <w:r w:rsidRPr="00712ADF">
        <w:rPr>
          <w:rFonts w:ascii="Zar" w:hAnsi="Zar"/>
        </w:rPr>
        <w:t>.</w:t>
      </w:r>
    </w:p>
    <w:p w14:paraId="3E51D36F" w14:textId="77777777" w:rsidR="004611F2" w:rsidRPr="00712ADF" w:rsidRDefault="004611F2" w:rsidP="00CB6F38">
      <w:pPr>
        <w:bidi/>
        <w:ind w:left="1080"/>
        <w:jc w:val="both"/>
        <w:rPr>
          <w:rFonts w:ascii="Zar" w:hAnsi="Zar"/>
          <w:rtl/>
        </w:rPr>
      </w:pPr>
    </w:p>
    <w:p w14:paraId="642918AC" w14:textId="77777777" w:rsidR="004611F2" w:rsidRPr="00712ADF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712ADF">
        <w:rPr>
          <w:rFonts w:ascii="Zar" w:hAnsi="Zar"/>
        </w:rPr>
        <w:lastRenderedPageBreak/>
        <w:t xml:space="preserve">    </w:t>
      </w:r>
      <w:r w:rsidRPr="00712ADF">
        <w:rPr>
          <w:rFonts w:ascii="Zar" w:hAnsi="Zar"/>
          <w:rtl/>
        </w:rPr>
        <w:t>کم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ون</w:t>
      </w:r>
      <w:r w:rsidRPr="00712ADF">
        <w:rPr>
          <w:rFonts w:ascii="Zar" w:hAnsi="Zar"/>
          <w:rtl/>
        </w:rPr>
        <w:t xml:space="preserve"> اروپا</w:t>
      </w:r>
      <w:r w:rsidRPr="00712ADF">
        <w:rPr>
          <w:rFonts w:ascii="Zar" w:hAnsi="Zar"/>
        </w:rPr>
        <w:t>:</w:t>
      </w:r>
    </w:p>
    <w:p w14:paraId="17A4660A" w14:textId="77777777" w:rsidR="004611F2" w:rsidRPr="00712ADF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کسب تا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محصولات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در کشورها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اتحاد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ه</w:t>
      </w:r>
      <w:r w:rsidRPr="00712ADF">
        <w:rPr>
          <w:rFonts w:ascii="Zar" w:hAnsi="Zar"/>
          <w:rtl/>
        </w:rPr>
        <w:t xml:space="preserve"> اروپا، 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</w:t>
      </w:r>
      <w:r w:rsidRPr="00712ADF">
        <w:rPr>
          <w:rFonts w:ascii="Zar" w:hAnsi="Zar"/>
          <w:rtl/>
        </w:rPr>
        <w:t xml:space="preserve"> کم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س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ون</w:t>
      </w:r>
      <w:r w:rsidRPr="00712ADF">
        <w:rPr>
          <w:rFonts w:ascii="Zar" w:hAnsi="Zar"/>
          <w:rtl/>
        </w:rPr>
        <w:t xml:space="preserve"> و نهادها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وابسته آن مسئول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ت</w:t>
      </w:r>
      <w:r w:rsidRPr="00712ADF">
        <w:rPr>
          <w:rFonts w:ascii="Zar" w:hAnsi="Zar"/>
          <w:rtl/>
        </w:rPr>
        <w:t xml:space="preserve"> تا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/>
          <w:rtl/>
        </w:rPr>
        <w:t xml:space="preserve"> محصولات را بر عهده دارند</w:t>
      </w:r>
      <w:r w:rsidRPr="00712ADF">
        <w:rPr>
          <w:rFonts w:ascii="Zar" w:hAnsi="Zar"/>
        </w:rPr>
        <w:t>.</w:t>
      </w:r>
    </w:p>
    <w:p w14:paraId="18EB4229" w14:textId="77777777" w:rsidR="004611F2" w:rsidRPr="00712ADF" w:rsidRDefault="004611F2" w:rsidP="00CB6F38">
      <w:pPr>
        <w:bidi/>
        <w:ind w:left="1080"/>
        <w:jc w:val="both"/>
        <w:rPr>
          <w:rFonts w:ascii="Zar" w:hAnsi="Zar"/>
          <w:rtl/>
        </w:rPr>
      </w:pPr>
      <w:r w:rsidRPr="00712ADF">
        <w:rPr>
          <w:rFonts w:ascii="Zar" w:hAnsi="Zar"/>
        </w:rPr>
        <w:t xml:space="preserve">    </w:t>
      </w:r>
      <w:r w:rsidRPr="00712ADF">
        <w:rPr>
          <w:rFonts w:ascii="Zar" w:hAnsi="Zar"/>
          <w:rtl/>
        </w:rPr>
        <w:t>سازمان بهداشت جهان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</w:rPr>
        <w:t xml:space="preserve"> (WHO):</w:t>
      </w:r>
    </w:p>
    <w:p w14:paraId="1455DF09" w14:textId="77777777" w:rsidR="004611F2" w:rsidRDefault="004611F2" w:rsidP="00CB6F38">
      <w:pPr>
        <w:bidi/>
        <w:ind w:left="1080"/>
        <w:jc w:val="both"/>
        <w:rPr>
          <w:rFonts w:ascii="Zar" w:hAnsi="Zar"/>
        </w:rPr>
      </w:pPr>
      <w:r w:rsidRPr="00712ADF">
        <w:rPr>
          <w:rFonts w:ascii="Zar" w:hAnsi="Zar"/>
          <w:rtl/>
        </w:rPr>
        <w:t xml:space="preserve">    در برخ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موارد، ممکن است 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از</w:t>
      </w:r>
      <w:r w:rsidRPr="00712ADF">
        <w:rPr>
          <w:rFonts w:ascii="Zar" w:hAnsi="Zar"/>
          <w:rtl/>
        </w:rPr>
        <w:t xml:space="preserve"> به تا</w:t>
      </w:r>
      <w:r w:rsidRPr="00712ADF">
        <w:rPr>
          <w:rFonts w:ascii="Zar" w:hAnsi="Zar" w:hint="cs"/>
          <w:rtl/>
        </w:rPr>
        <w:t>یی</w:t>
      </w:r>
      <w:r w:rsidRPr="00712ADF">
        <w:rPr>
          <w:rFonts w:ascii="Zar" w:hAnsi="Zar" w:hint="eastAsia"/>
          <w:rtl/>
        </w:rPr>
        <w:t>د</w:t>
      </w:r>
      <w:r w:rsidRPr="00712ADF">
        <w:rPr>
          <w:rFonts w:ascii="Zar" w:hAnsi="Zar"/>
          <w:rtl/>
        </w:rPr>
        <w:t xml:space="preserve"> و هماهنگ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با سازمان جهان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بهداشت برا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استفاده از داده‌ها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پزشک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و مشاوره در زم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 w:hint="eastAsia"/>
          <w:rtl/>
        </w:rPr>
        <w:t>نه‌ها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بهداشت</w:t>
      </w:r>
      <w:r w:rsidRPr="00712ADF">
        <w:rPr>
          <w:rFonts w:ascii="Zar" w:hAnsi="Zar" w:hint="cs"/>
          <w:rtl/>
        </w:rPr>
        <w:t>ی</w:t>
      </w:r>
      <w:r w:rsidRPr="00712ADF">
        <w:rPr>
          <w:rFonts w:ascii="Zar" w:hAnsi="Zar"/>
          <w:rtl/>
        </w:rPr>
        <w:t xml:space="preserve"> باشد.</w:t>
      </w:r>
    </w:p>
    <w:p w14:paraId="3D5A2254" w14:textId="77777777" w:rsidR="004611F2" w:rsidRDefault="004611F2" w:rsidP="00CB6F38">
      <w:pPr>
        <w:tabs>
          <w:tab w:val="left" w:pos="521"/>
          <w:tab w:val="left" w:pos="662"/>
        </w:tabs>
        <w:bidi/>
        <w:spacing w:line="360" w:lineRule="auto"/>
        <w:rPr>
          <w:b/>
          <w:bCs/>
          <w:rtl/>
        </w:rPr>
      </w:pPr>
    </w:p>
    <w:bookmarkEnd w:id="1"/>
    <w:p w14:paraId="45E3C3FC" w14:textId="77777777" w:rsidR="00B52EFF" w:rsidRPr="008E6E6B" w:rsidRDefault="00B52EFF" w:rsidP="00CB6F38">
      <w:pPr>
        <w:bidi/>
        <w:spacing w:after="0" w:line="240" w:lineRule="auto"/>
        <w:contextualSpacing/>
        <w:jc w:val="lowKashida"/>
        <w:rPr>
          <w:sz w:val="28"/>
          <w:lang w:bidi="fa-IR"/>
        </w:rPr>
      </w:pPr>
      <w:r w:rsidRPr="008E6E6B">
        <w:rPr>
          <w:rFonts w:hint="cs"/>
          <w:sz w:val="28"/>
          <w:rtl/>
          <w:lang w:bidi="fa-IR"/>
        </w:rPr>
        <w:t>ه</w:t>
      </w:r>
      <w:r w:rsidRPr="008E6E6B">
        <w:rPr>
          <w:sz w:val="28"/>
          <w:rtl/>
          <w:lang w:bidi="fa-IR"/>
        </w:rPr>
        <w:t>زینه های پرسنلی</w:t>
      </w:r>
      <w:r w:rsidRPr="008E6E6B">
        <w:rPr>
          <w:sz w:val="28"/>
          <w:lang w:bidi="fa-IR"/>
        </w:rPr>
        <w:t>:</w:t>
      </w:r>
    </w:p>
    <w:tbl>
      <w:tblPr>
        <w:bidiVisual/>
        <w:tblW w:w="4779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792"/>
        <w:gridCol w:w="3392"/>
        <w:gridCol w:w="1577"/>
        <w:gridCol w:w="1281"/>
        <w:gridCol w:w="373"/>
        <w:gridCol w:w="1581"/>
        <w:gridCol w:w="1421"/>
      </w:tblGrid>
      <w:tr w:rsidR="00B52EFF" w:rsidRPr="008E6E6B" w14:paraId="355D7168" w14:textId="77777777" w:rsidTr="00AE40B2">
        <w:trPr>
          <w:cantSplit/>
          <w:trHeight w:val="666"/>
          <w:jc w:val="center"/>
        </w:trPr>
        <w:tc>
          <w:tcPr>
            <w:tcW w:w="380" w:type="pct"/>
          </w:tcPr>
          <w:p w14:paraId="4DE281B9" w14:textId="77777777" w:rsidR="00B52EFF" w:rsidRPr="008E6E6B" w:rsidRDefault="00B52EFF" w:rsidP="00CB6F38">
            <w:pPr>
              <w:bidi/>
              <w:spacing w:after="0" w:line="240" w:lineRule="auto"/>
              <w:ind w:left="26" w:right="-303" w:hanging="4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ردیف</w:t>
            </w:r>
          </w:p>
        </w:tc>
        <w:tc>
          <w:tcPr>
            <w:tcW w:w="1628" w:type="pct"/>
          </w:tcPr>
          <w:p w14:paraId="0597749F" w14:textId="77777777" w:rsidR="00B52EFF" w:rsidRPr="008E6E6B" w:rsidRDefault="00B52EFF" w:rsidP="00CB6F38">
            <w:pPr>
              <w:bidi/>
              <w:spacing w:after="0" w:line="240" w:lineRule="auto"/>
              <w:ind w:left="26" w:hanging="26"/>
              <w:jc w:val="center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نوع فعالیت</w:t>
            </w:r>
          </w:p>
        </w:tc>
        <w:tc>
          <w:tcPr>
            <w:tcW w:w="757" w:type="pct"/>
          </w:tcPr>
          <w:p w14:paraId="1E61A625" w14:textId="77777777" w:rsidR="00B52EFF" w:rsidRPr="008E6E6B" w:rsidRDefault="00B52EFF" w:rsidP="00CB6F38">
            <w:pPr>
              <w:bidi/>
              <w:spacing w:after="0" w:line="240" w:lineRule="auto"/>
              <w:ind w:left="26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تعداد</w:t>
            </w:r>
            <w:r w:rsidRPr="008E6E6B">
              <w:rPr>
                <w:rFonts w:hint="cs"/>
                <w:sz w:val="28"/>
                <w:rtl/>
                <w:lang w:bidi="fa-IR"/>
              </w:rPr>
              <w:t xml:space="preserve"> </w:t>
            </w:r>
            <w:r w:rsidRPr="008E6E6B">
              <w:rPr>
                <w:sz w:val="28"/>
                <w:rtl/>
                <w:lang w:bidi="fa-IR"/>
              </w:rPr>
              <w:t>افراد</w:t>
            </w:r>
          </w:p>
        </w:tc>
        <w:tc>
          <w:tcPr>
            <w:tcW w:w="794" w:type="pct"/>
            <w:gridSpan w:val="2"/>
          </w:tcPr>
          <w:p w14:paraId="232F9DA1" w14:textId="77777777" w:rsidR="00B52EFF" w:rsidRPr="008E6E6B" w:rsidRDefault="00B52EFF" w:rsidP="00CB6F38">
            <w:pPr>
              <w:bidi/>
              <w:spacing w:after="0" w:line="240" w:lineRule="auto"/>
              <w:ind w:left="26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ساعات</w:t>
            </w:r>
            <w:r w:rsidRPr="008E6E6B">
              <w:rPr>
                <w:rFonts w:hint="cs"/>
                <w:sz w:val="28"/>
                <w:rtl/>
                <w:lang w:bidi="fa-IR"/>
              </w:rPr>
              <w:t xml:space="preserve"> </w:t>
            </w:r>
            <w:r w:rsidRPr="008E6E6B">
              <w:rPr>
                <w:sz w:val="28"/>
                <w:rtl/>
                <w:lang w:bidi="fa-IR"/>
              </w:rPr>
              <w:t>كار</w:t>
            </w:r>
            <w:r w:rsidRPr="008E6E6B">
              <w:rPr>
                <w:rFonts w:hint="cs"/>
                <w:sz w:val="28"/>
                <w:rtl/>
                <w:lang w:bidi="fa-IR"/>
              </w:rPr>
              <w:t xml:space="preserve"> هر فعاليت</w:t>
            </w:r>
          </w:p>
        </w:tc>
        <w:tc>
          <w:tcPr>
            <w:tcW w:w="759" w:type="pct"/>
          </w:tcPr>
          <w:p w14:paraId="74BEE833" w14:textId="77777777" w:rsidR="00B52EFF" w:rsidRPr="008E6E6B" w:rsidRDefault="00B52EFF" w:rsidP="00CB6F38">
            <w:pPr>
              <w:bidi/>
              <w:spacing w:after="0" w:line="240" w:lineRule="auto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حق</w:t>
            </w:r>
            <w:r w:rsidRPr="008E6E6B">
              <w:rPr>
                <w:rFonts w:hint="cs"/>
                <w:sz w:val="28"/>
                <w:rtl/>
                <w:lang w:bidi="fa-IR"/>
              </w:rPr>
              <w:t xml:space="preserve"> </w:t>
            </w:r>
            <w:r w:rsidRPr="008E6E6B">
              <w:rPr>
                <w:sz w:val="28"/>
                <w:rtl/>
                <w:lang w:bidi="fa-IR"/>
              </w:rPr>
              <w:t>الزحمه در</w:t>
            </w:r>
            <w:r w:rsidRPr="008E6E6B">
              <w:rPr>
                <w:rFonts w:hint="cs"/>
                <w:sz w:val="28"/>
                <w:rtl/>
                <w:lang w:bidi="fa-IR"/>
              </w:rPr>
              <w:t xml:space="preserve"> </w:t>
            </w:r>
            <w:r w:rsidRPr="008E6E6B">
              <w:rPr>
                <w:sz w:val="28"/>
                <w:rtl/>
                <w:lang w:bidi="fa-IR"/>
              </w:rPr>
              <w:t>ساعت</w:t>
            </w:r>
          </w:p>
        </w:tc>
        <w:tc>
          <w:tcPr>
            <w:tcW w:w="682" w:type="pct"/>
          </w:tcPr>
          <w:p w14:paraId="5ADEEE01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center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جمع</w:t>
            </w:r>
          </w:p>
        </w:tc>
      </w:tr>
      <w:tr w:rsidR="00B52EFF" w:rsidRPr="008E6E6B" w14:paraId="2A701A7C" w14:textId="77777777" w:rsidTr="00AE40B2">
        <w:trPr>
          <w:cantSplit/>
          <w:trHeight w:val="605"/>
          <w:jc w:val="center"/>
        </w:trPr>
        <w:tc>
          <w:tcPr>
            <w:tcW w:w="380" w:type="pct"/>
            <w:tcBorders>
              <w:bottom w:val="single" w:sz="4" w:space="0" w:color="auto"/>
            </w:tcBorders>
            <w:vAlign w:val="bottom"/>
          </w:tcPr>
          <w:p w14:paraId="5CD482D6" w14:textId="77777777" w:rsidR="00B52EFF" w:rsidRPr="008E6E6B" w:rsidRDefault="00B52EFF" w:rsidP="00CB6F38">
            <w:pPr>
              <w:bidi/>
              <w:jc w:val="center"/>
              <w:rPr>
                <w:rFonts w:ascii="Arial" w:hAnsi="Arial"/>
                <w:sz w:val="24"/>
                <w:szCs w:val="24"/>
              </w:rPr>
            </w:pPr>
            <w:r w:rsidRPr="008E6E6B">
              <w:rPr>
                <w:rFonts w:ascii="Arial" w:hAnsi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1628" w:type="pct"/>
            <w:tcBorders>
              <w:bottom w:val="single" w:sz="4" w:space="0" w:color="auto"/>
            </w:tcBorders>
            <w:vAlign w:val="bottom"/>
          </w:tcPr>
          <w:p w14:paraId="5FAC46B3" w14:textId="1506C559" w:rsidR="00B52EFF" w:rsidRPr="008E6E6B" w:rsidRDefault="00CA5DE5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  <w:lang w:bidi="fa-IR"/>
              </w:rPr>
            </w:pPr>
            <w:r>
              <w:rPr>
                <w:rFonts w:ascii="Zar" w:hAnsi="Zar" w:hint="cs"/>
                <w:rtl/>
              </w:rPr>
              <w:t>کد نویسی</w:t>
            </w:r>
            <w:r w:rsidR="00B23CF6">
              <w:rPr>
                <w:rFonts w:ascii="Zar" w:hAnsi="Zar" w:hint="cs"/>
                <w:rtl/>
              </w:rPr>
              <w:t xml:space="preserve"> فرانت اند 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bottom"/>
          </w:tcPr>
          <w:p w14:paraId="6F211DA3" w14:textId="4E2EA391" w:rsidR="00B52EFF" w:rsidRPr="008E6E6B" w:rsidRDefault="00B23CF6" w:rsidP="00CB6F38">
            <w:pPr>
              <w:bidi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794" w:type="pct"/>
            <w:gridSpan w:val="2"/>
            <w:tcBorders>
              <w:bottom w:val="single" w:sz="4" w:space="0" w:color="auto"/>
            </w:tcBorders>
          </w:tcPr>
          <w:p w14:paraId="647AE389" w14:textId="022B9C5C" w:rsidR="00B52EFF" w:rsidRPr="008E6E6B" w:rsidRDefault="00B23CF6" w:rsidP="00CB6F38">
            <w:pPr>
              <w:bidi/>
              <w:ind w:left="26" w:hanging="17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200</w:t>
            </w:r>
          </w:p>
        </w:tc>
        <w:tc>
          <w:tcPr>
            <w:tcW w:w="759" w:type="pct"/>
            <w:tcBorders>
              <w:bottom w:val="single" w:sz="4" w:space="0" w:color="auto"/>
            </w:tcBorders>
          </w:tcPr>
          <w:p w14:paraId="5977D935" w14:textId="059BDB36" w:rsidR="00B52EFF" w:rsidRPr="008E6E6B" w:rsidRDefault="00CB6F38" w:rsidP="00CB6F38">
            <w:pPr>
              <w:bidi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10,000,000</w:t>
            </w:r>
          </w:p>
        </w:tc>
        <w:tc>
          <w:tcPr>
            <w:tcW w:w="682" w:type="pct"/>
            <w:tcBorders>
              <w:bottom w:val="single" w:sz="4" w:space="0" w:color="auto"/>
            </w:tcBorders>
            <w:vAlign w:val="bottom"/>
          </w:tcPr>
          <w:p w14:paraId="65D4A94F" w14:textId="218F7B02" w:rsidR="00B52EFF" w:rsidRPr="008E6E6B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200,000,000</w:t>
            </w:r>
          </w:p>
        </w:tc>
      </w:tr>
      <w:tr w:rsidR="00B23CF6" w:rsidRPr="008E6E6B" w14:paraId="24D21CA7" w14:textId="77777777" w:rsidTr="00AE40B2">
        <w:trPr>
          <w:cantSplit/>
          <w:trHeight w:val="605"/>
          <w:jc w:val="center"/>
        </w:trPr>
        <w:tc>
          <w:tcPr>
            <w:tcW w:w="380" w:type="pct"/>
            <w:tcBorders>
              <w:bottom w:val="single" w:sz="4" w:space="0" w:color="auto"/>
            </w:tcBorders>
            <w:vAlign w:val="bottom"/>
          </w:tcPr>
          <w:p w14:paraId="29B4D845" w14:textId="77777777" w:rsidR="00B23CF6" w:rsidRPr="008E6E6B" w:rsidRDefault="00B23CF6" w:rsidP="00CB6F38">
            <w:pPr>
              <w:bidi/>
              <w:jc w:val="center"/>
              <w:rPr>
                <w:rFonts w:ascii="Arial" w:hAnsi="Arial"/>
                <w:sz w:val="24"/>
                <w:szCs w:val="24"/>
                <w:rtl/>
              </w:rPr>
            </w:pPr>
            <w:r w:rsidRPr="008E6E6B">
              <w:rPr>
                <w:rFonts w:ascii="Arial" w:hAnsi="Arial" w:hint="cs"/>
                <w:sz w:val="24"/>
                <w:szCs w:val="24"/>
                <w:rtl/>
              </w:rPr>
              <w:t>2</w:t>
            </w:r>
          </w:p>
        </w:tc>
        <w:tc>
          <w:tcPr>
            <w:tcW w:w="1628" w:type="pct"/>
            <w:tcBorders>
              <w:bottom w:val="single" w:sz="4" w:space="0" w:color="auto"/>
            </w:tcBorders>
            <w:vAlign w:val="bottom"/>
          </w:tcPr>
          <w:p w14:paraId="19D9A503" w14:textId="3F3B6C9E" w:rsidR="00B23CF6" w:rsidRPr="008E6E6B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 xml:space="preserve">کد نویسی بک اند 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bottom"/>
          </w:tcPr>
          <w:p w14:paraId="4D9C24AD" w14:textId="4A36D8AE" w:rsidR="00B23CF6" w:rsidRPr="008E6E6B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794" w:type="pct"/>
            <w:gridSpan w:val="2"/>
            <w:tcBorders>
              <w:bottom w:val="single" w:sz="4" w:space="0" w:color="auto"/>
            </w:tcBorders>
          </w:tcPr>
          <w:p w14:paraId="7A37F0B6" w14:textId="53552249" w:rsidR="00B23CF6" w:rsidRPr="008E6E6B" w:rsidRDefault="00B23CF6" w:rsidP="00CB6F38">
            <w:pPr>
              <w:bidi/>
              <w:ind w:left="26" w:hanging="17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200</w:t>
            </w:r>
          </w:p>
        </w:tc>
        <w:tc>
          <w:tcPr>
            <w:tcW w:w="759" w:type="pct"/>
            <w:tcBorders>
              <w:bottom w:val="single" w:sz="4" w:space="0" w:color="auto"/>
            </w:tcBorders>
          </w:tcPr>
          <w:p w14:paraId="4F1A7D96" w14:textId="09AF8E38" w:rsidR="00B23CF6" w:rsidRPr="008E6E6B" w:rsidRDefault="00B23CF6" w:rsidP="00CB6F38">
            <w:pPr>
              <w:bidi/>
              <w:rPr>
                <w:rFonts w:ascii="Arial" w:hAnsi="Arial"/>
                <w:sz w:val="24"/>
                <w:szCs w:val="24"/>
                <w:rtl/>
              </w:rPr>
            </w:pPr>
            <w:r w:rsidRPr="00B23CF6">
              <w:rPr>
                <w:rFonts w:ascii="Arial" w:hAnsi="Arial"/>
                <w:sz w:val="24"/>
                <w:szCs w:val="24"/>
              </w:rPr>
              <w:t>10,0</w:t>
            </w:r>
            <w:r w:rsidR="00CB6F38">
              <w:rPr>
                <w:rFonts w:ascii="Arial" w:hAnsi="Arial"/>
                <w:sz w:val="24"/>
                <w:szCs w:val="24"/>
              </w:rPr>
              <w:t>0</w:t>
            </w:r>
            <w:r w:rsidRPr="00B23CF6">
              <w:rPr>
                <w:rFonts w:ascii="Arial" w:hAnsi="Arial"/>
                <w:sz w:val="24"/>
                <w:szCs w:val="24"/>
              </w:rPr>
              <w:t>0,000</w:t>
            </w:r>
          </w:p>
        </w:tc>
        <w:tc>
          <w:tcPr>
            <w:tcW w:w="682" w:type="pct"/>
            <w:tcBorders>
              <w:bottom w:val="single" w:sz="4" w:space="0" w:color="auto"/>
            </w:tcBorders>
            <w:vAlign w:val="bottom"/>
          </w:tcPr>
          <w:p w14:paraId="4650CCEB" w14:textId="48C0A099" w:rsidR="00B23CF6" w:rsidRPr="008E6E6B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>200,000,000</w:t>
            </w:r>
          </w:p>
        </w:tc>
      </w:tr>
      <w:tr w:rsidR="00B23CF6" w:rsidRPr="008E6E6B" w14:paraId="2FA579FE" w14:textId="77777777" w:rsidTr="00AE40B2">
        <w:trPr>
          <w:cantSplit/>
          <w:trHeight w:val="605"/>
          <w:jc w:val="center"/>
        </w:trPr>
        <w:tc>
          <w:tcPr>
            <w:tcW w:w="380" w:type="pct"/>
            <w:tcBorders>
              <w:bottom w:val="single" w:sz="4" w:space="0" w:color="auto"/>
            </w:tcBorders>
            <w:vAlign w:val="bottom"/>
          </w:tcPr>
          <w:p w14:paraId="23211E5E" w14:textId="20E4854B" w:rsidR="00B23CF6" w:rsidRDefault="00B23CF6" w:rsidP="00CB6F38">
            <w:pPr>
              <w:bidi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3</w:t>
            </w:r>
          </w:p>
        </w:tc>
        <w:tc>
          <w:tcPr>
            <w:tcW w:w="1628" w:type="pct"/>
            <w:tcBorders>
              <w:bottom w:val="single" w:sz="4" w:space="0" w:color="auto"/>
            </w:tcBorders>
            <w:vAlign w:val="bottom"/>
          </w:tcPr>
          <w:p w14:paraId="4896C2F5" w14:textId="5C7F7626" w:rsidR="00B23CF6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  <w:rtl/>
                <w:lang w:bidi="fa-IR"/>
              </w:rPr>
            </w:pPr>
            <w:r w:rsidRPr="00B23CF6">
              <w:rPr>
                <w:rFonts w:ascii="Arial" w:hAnsi="Arial"/>
                <w:sz w:val="24"/>
                <w:szCs w:val="24"/>
                <w:rtl/>
                <w:lang w:bidi="fa-IR"/>
              </w:rPr>
              <w:t xml:space="preserve"> ترجمه و طراح</w:t>
            </w:r>
            <w:r w:rsidRPr="00B23CF6">
              <w:rPr>
                <w:rFonts w:ascii="Arial" w:hAnsi="Arial" w:hint="cs"/>
                <w:sz w:val="24"/>
                <w:szCs w:val="24"/>
                <w:rtl/>
                <w:lang w:bidi="fa-IR"/>
              </w:rPr>
              <w:t>ی</w:t>
            </w:r>
            <w:r w:rsidRPr="00B23CF6">
              <w:rPr>
                <w:rFonts w:ascii="Arial" w:hAnsi="Arial"/>
                <w:sz w:val="24"/>
                <w:szCs w:val="24"/>
                <w:rtl/>
                <w:lang w:bidi="fa-IR"/>
              </w:rPr>
              <w:t xml:space="preserve"> دفترچه ها</w:t>
            </w:r>
            <w:r w:rsidRPr="00B23CF6">
              <w:rPr>
                <w:rFonts w:ascii="Arial" w:hAnsi="Arial" w:hint="cs"/>
                <w:sz w:val="24"/>
                <w:szCs w:val="24"/>
                <w:rtl/>
                <w:lang w:bidi="fa-IR"/>
              </w:rPr>
              <w:t>ی</w:t>
            </w:r>
            <w:r w:rsidRPr="00B23CF6">
              <w:rPr>
                <w:rFonts w:ascii="Arial" w:hAnsi="Arial"/>
                <w:sz w:val="24"/>
                <w:szCs w:val="24"/>
                <w:rtl/>
                <w:lang w:bidi="fa-IR"/>
              </w:rPr>
              <w:t xml:space="preserve"> آگاه</w:t>
            </w:r>
            <w:r w:rsidRPr="00B23CF6">
              <w:rPr>
                <w:rFonts w:ascii="Arial" w:hAnsi="Arial" w:hint="cs"/>
                <w:sz w:val="24"/>
                <w:szCs w:val="24"/>
                <w:rtl/>
                <w:lang w:bidi="fa-IR"/>
              </w:rPr>
              <w:t>ی</w:t>
            </w:r>
            <w:r w:rsidRPr="00B23CF6">
              <w:rPr>
                <w:rFonts w:ascii="Arial" w:hAnsi="Arial"/>
                <w:sz w:val="24"/>
                <w:szCs w:val="24"/>
                <w:rtl/>
                <w:lang w:bidi="fa-IR"/>
              </w:rPr>
              <w:t xml:space="preserve"> بخش</w:t>
            </w:r>
            <w:r w:rsidRPr="00B23CF6">
              <w:rPr>
                <w:rFonts w:ascii="Arial" w:hAnsi="Arial" w:hint="cs"/>
                <w:sz w:val="24"/>
                <w:szCs w:val="24"/>
                <w:rtl/>
                <w:lang w:bidi="fa-IR"/>
              </w:rPr>
              <w:t>ی</w:t>
            </w:r>
            <w:r w:rsidRPr="00B23CF6">
              <w:rPr>
                <w:rFonts w:ascii="Arial" w:hAnsi="Arial"/>
                <w:sz w:val="24"/>
                <w:szCs w:val="24"/>
                <w:rtl/>
                <w:lang w:bidi="fa-IR"/>
              </w:rPr>
              <w:t xml:space="preserve"> ب</w:t>
            </w:r>
            <w:r w:rsidRPr="00B23CF6">
              <w:rPr>
                <w:rFonts w:ascii="Arial" w:hAnsi="Arial" w:hint="cs"/>
                <w:sz w:val="24"/>
                <w:szCs w:val="24"/>
                <w:rtl/>
                <w:lang w:bidi="fa-IR"/>
              </w:rPr>
              <w:t>ی</w:t>
            </w:r>
            <w:r w:rsidRPr="00B23CF6">
              <w:rPr>
                <w:rFonts w:ascii="Arial" w:hAnsi="Arial" w:hint="eastAsia"/>
                <w:sz w:val="24"/>
                <w:szCs w:val="24"/>
                <w:rtl/>
                <w:lang w:bidi="fa-IR"/>
              </w:rPr>
              <w:t>ماران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bottom"/>
          </w:tcPr>
          <w:p w14:paraId="5AC1FD6E" w14:textId="7D2ACECA" w:rsidR="00B23CF6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794" w:type="pct"/>
            <w:gridSpan w:val="2"/>
            <w:tcBorders>
              <w:bottom w:val="single" w:sz="4" w:space="0" w:color="auto"/>
            </w:tcBorders>
          </w:tcPr>
          <w:p w14:paraId="5F24494A" w14:textId="04C75A56" w:rsidR="00B23CF6" w:rsidRDefault="002D1E43" w:rsidP="00CB6F38">
            <w:pPr>
              <w:bidi/>
              <w:ind w:left="26" w:hanging="17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 w:rsidRPr="002D1E43">
              <w:rPr>
                <w:rFonts w:ascii="Arial" w:hAnsi="Arial"/>
                <w:sz w:val="24"/>
                <w:szCs w:val="24"/>
                <w:rtl/>
              </w:rPr>
              <w:t>200</w:t>
            </w:r>
          </w:p>
        </w:tc>
        <w:tc>
          <w:tcPr>
            <w:tcW w:w="759" w:type="pct"/>
            <w:tcBorders>
              <w:bottom w:val="single" w:sz="4" w:space="0" w:color="auto"/>
            </w:tcBorders>
          </w:tcPr>
          <w:p w14:paraId="0E1C7E0B" w14:textId="27086FA3" w:rsidR="00B23CF6" w:rsidRPr="00B23CF6" w:rsidRDefault="00B23CF6" w:rsidP="00CB6F38">
            <w:pPr>
              <w:bidi/>
              <w:rPr>
                <w:rFonts w:ascii="Arial" w:hAnsi="Arial"/>
                <w:sz w:val="24"/>
                <w:szCs w:val="24"/>
              </w:rPr>
            </w:pPr>
            <w:r w:rsidRPr="00B23CF6">
              <w:rPr>
                <w:rFonts w:ascii="Arial" w:hAnsi="Arial"/>
                <w:sz w:val="24"/>
                <w:szCs w:val="24"/>
              </w:rPr>
              <w:t>10,0</w:t>
            </w:r>
            <w:r w:rsidR="00CB6F38">
              <w:rPr>
                <w:rFonts w:ascii="Arial" w:hAnsi="Arial"/>
                <w:sz w:val="24"/>
                <w:szCs w:val="24"/>
              </w:rPr>
              <w:t>0</w:t>
            </w:r>
            <w:r w:rsidRPr="00B23CF6">
              <w:rPr>
                <w:rFonts w:ascii="Arial" w:hAnsi="Arial"/>
                <w:sz w:val="24"/>
                <w:szCs w:val="24"/>
              </w:rPr>
              <w:t>0,000</w:t>
            </w:r>
          </w:p>
        </w:tc>
        <w:tc>
          <w:tcPr>
            <w:tcW w:w="682" w:type="pct"/>
            <w:tcBorders>
              <w:bottom w:val="single" w:sz="4" w:space="0" w:color="auto"/>
            </w:tcBorders>
            <w:vAlign w:val="bottom"/>
          </w:tcPr>
          <w:p w14:paraId="761C1D85" w14:textId="7FBD3E89" w:rsidR="00B23CF6" w:rsidRDefault="002D1E43" w:rsidP="006C6D0F">
            <w:pPr>
              <w:ind w:left="26" w:hanging="26"/>
              <w:jc w:val="center"/>
              <w:rPr>
                <w:rFonts w:ascii="Arial" w:hAnsi="Arial"/>
                <w:sz w:val="24"/>
                <w:szCs w:val="24"/>
              </w:rPr>
            </w:pPr>
            <w:r w:rsidRPr="002D1E43">
              <w:rPr>
                <w:rFonts w:ascii="Arial" w:hAnsi="Arial"/>
                <w:sz w:val="24"/>
                <w:szCs w:val="24"/>
                <w:rtl/>
              </w:rPr>
              <w:t>200,000,000</w:t>
            </w:r>
          </w:p>
        </w:tc>
      </w:tr>
      <w:tr w:rsidR="00B23CF6" w:rsidRPr="008E6E6B" w14:paraId="540D901F" w14:textId="77777777" w:rsidTr="00AE40B2">
        <w:trPr>
          <w:cantSplit/>
          <w:trHeight w:val="605"/>
          <w:jc w:val="center"/>
        </w:trPr>
        <w:tc>
          <w:tcPr>
            <w:tcW w:w="380" w:type="pct"/>
            <w:tcBorders>
              <w:bottom w:val="single" w:sz="4" w:space="0" w:color="auto"/>
            </w:tcBorders>
            <w:vAlign w:val="bottom"/>
          </w:tcPr>
          <w:p w14:paraId="33698D40" w14:textId="49C3F214" w:rsidR="00B23CF6" w:rsidRPr="008E6E6B" w:rsidRDefault="00B23CF6" w:rsidP="00CB6F38">
            <w:pPr>
              <w:bidi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4</w:t>
            </w:r>
          </w:p>
        </w:tc>
        <w:tc>
          <w:tcPr>
            <w:tcW w:w="1628" w:type="pct"/>
            <w:tcBorders>
              <w:bottom w:val="single" w:sz="4" w:space="0" w:color="auto"/>
            </w:tcBorders>
            <w:vAlign w:val="bottom"/>
          </w:tcPr>
          <w:p w14:paraId="735CAF08" w14:textId="673E1FDA" w:rsidR="00B23CF6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  <w:rtl/>
                <w:lang w:bidi="fa-IR"/>
              </w:rPr>
            </w:pPr>
            <w:r>
              <w:rPr>
                <w:rFonts w:ascii="Arial" w:hAnsi="Arial" w:hint="cs"/>
                <w:sz w:val="24"/>
                <w:szCs w:val="24"/>
                <w:rtl/>
                <w:lang w:bidi="fa-IR"/>
              </w:rPr>
              <w:t xml:space="preserve">طراح هوش مصنوعی </w:t>
            </w:r>
          </w:p>
        </w:tc>
        <w:tc>
          <w:tcPr>
            <w:tcW w:w="757" w:type="pct"/>
            <w:tcBorders>
              <w:bottom w:val="single" w:sz="4" w:space="0" w:color="auto"/>
            </w:tcBorders>
            <w:vAlign w:val="bottom"/>
          </w:tcPr>
          <w:p w14:paraId="45B3BD7E" w14:textId="4BA55FEE" w:rsidR="00B23CF6" w:rsidRDefault="00B23CF6" w:rsidP="00CB6F38">
            <w:pPr>
              <w:bidi/>
              <w:ind w:left="26" w:hanging="26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1</w:t>
            </w:r>
          </w:p>
        </w:tc>
        <w:tc>
          <w:tcPr>
            <w:tcW w:w="794" w:type="pct"/>
            <w:gridSpan w:val="2"/>
            <w:tcBorders>
              <w:bottom w:val="single" w:sz="4" w:space="0" w:color="auto"/>
            </w:tcBorders>
          </w:tcPr>
          <w:p w14:paraId="1B7960B8" w14:textId="0D876621" w:rsidR="00B23CF6" w:rsidRDefault="006C6D0F" w:rsidP="00CB6F38">
            <w:pPr>
              <w:bidi/>
              <w:ind w:left="26" w:hanging="17"/>
              <w:jc w:val="center"/>
              <w:rPr>
                <w:rFonts w:ascii="Arial" w:hAnsi="Arial"/>
                <w:sz w:val="24"/>
                <w:szCs w:val="24"/>
                <w:rtl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2</w:t>
            </w:r>
            <w:r w:rsidR="00B23CF6">
              <w:rPr>
                <w:rFonts w:ascii="Arial" w:hAnsi="Arial" w:hint="cs"/>
                <w:sz w:val="24"/>
                <w:szCs w:val="24"/>
                <w:rtl/>
              </w:rPr>
              <w:t>00</w:t>
            </w:r>
          </w:p>
        </w:tc>
        <w:tc>
          <w:tcPr>
            <w:tcW w:w="759" w:type="pct"/>
            <w:tcBorders>
              <w:bottom w:val="single" w:sz="4" w:space="0" w:color="auto"/>
            </w:tcBorders>
          </w:tcPr>
          <w:p w14:paraId="1A80336F" w14:textId="4F66ADD6" w:rsidR="00B23CF6" w:rsidRPr="00B23CF6" w:rsidRDefault="00B23CF6" w:rsidP="00CB6F38">
            <w:pPr>
              <w:bidi/>
              <w:rPr>
                <w:rFonts w:ascii="Arial" w:hAnsi="Arial"/>
                <w:sz w:val="24"/>
                <w:szCs w:val="24"/>
              </w:rPr>
            </w:pPr>
            <w:r w:rsidRPr="00B23CF6">
              <w:rPr>
                <w:rFonts w:ascii="Arial" w:hAnsi="Arial"/>
                <w:sz w:val="24"/>
                <w:szCs w:val="24"/>
              </w:rPr>
              <w:t>10,0</w:t>
            </w:r>
            <w:r w:rsidR="00CB6F38">
              <w:rPr>
                <w:rFonts w:ascii="Arial" w:hAnsi="Arial"/>
                <w:sz w:val="24"/>
                <w:szCs w:val="24"/>
              </w:rPr>
              <w:t>0</w:t>
            </w:r>
            <w:r w:rsidRPr="00B23CF6">
              <w:rPr>
                <w:rFonts w:ascii="Arial" w:hAnsi="Arial"/>
                <w:sz w:val="24"/>
                <w:szCs w:val="24"/>
              </w:rPr>
              <w:t>0,000</w:t>
            </w:r>
          </w:p>
        </w:tc>
        <w:tc>
          <w:tcPr>
            <w:tcW w:w="682" w:type="pct"/>
            <w:tcBorders>
              <w:bottom w:val="single" w:sz="4" w:space="0" w:color="auto"/>
            </w:tcBorders>
            <w:vAlign w:val="bottom"/>
          </w:tcPr>
          <w:p w14:paraId="4341F2D4" w14:textId="41A50B3E" w:rsidR="00B23CF6" w:rsidRDefault="006C6D0F" w:rsidP="006C6D0F">
            <w:pPr>
              <w:ind w:left="26" w:hanging="26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2</w:t>
            </w:r>
            <w:r w:rsidR="00B23CF6" w:rsidRPr="00B23CF6">
              <w:rPr>
                <w:rFonts w:ascii="Arial" w:hAnsi="Arial"/>
                <w:sz w:val="24"/>
                <w:szCs w:val="24"/>
              </w:rPr>
              <w:t>00,000,000</w:t>
            </w:r>
          </w:p>
        </w:tc>
      </w:tr>
      <w:tr w:rsidR="00B23CF6" w:rsidRPr="008E6E6B" w14:paraId="343B10D8" w14:textId="77777777" w:rsidTr="00AE40B2">
        <w:trPr>
          <w:cantSplit/>
          <w:trHeight w:val="533"/>
          <w:jc w:val="center"/>
        </w:trPr>
        <w:tc>
          <w:tcPr>
            <w:tcW w:w="3380" w:type="pct"/>
            <w:gridSpan w:val="4"/>
            <w:tcBorders>
              <w:right w:val="nil"/>
            </w:tcBorders>
          </w:tcPr>
          <w:p w14:paraId="2BA1FEDF" w14:textId="77777777" w:rsidR="00B23CF6" w:rsidRPr="008E6E6B" w:rsidRDefault="00B23CF6" w:rsidP="00CB6F38">
            <w:pPr>
              <w:bidi/>
              <w:ind w:left="26" w:firstLine="540"/>
              <w:jc w:val="center"/>
              <w:rPr>
                <w:rFonts w:ascii="Arial" w:hAnsi="Arial"/>
                <w:sz w:val="24"/>
                <w:szCs w:val="24"/>
              </w:rPr>
            </w:pPr>
            <w:r w:rsidRPr="008E6E6B">
              <w:rPr>
                <w:rFonts w:ascii="Arial" w:hAnsi="Arial"/>
                <w:sz w:val="24"/>
                <w:szCs w:val="24"/>
                <w:rtl/>
              </w:rPr>
              <w:t xml:space="preserve">جمع هزینه های </w:t>
            </w:r>
            <w:r w:rsidRPr="008E6E6B">
              <w:rPr>
                <w:rFonts w:ascii="Arial" w:hAnsi="Arial" w:hint="cs"/>
                <w:sz w:val="24"/>
                <w:szCs w:val="24"/>
                <w:rtl/>
              </w:rPr>
              <w:t>پرسنل</w:t>
            </w:r>
            <w:r w:rsidRPr="008E6E6B">
              <w:rPr>
                <w:rFonts w:ascii="Arial" w:hAnsi="Arial"/>
                <w:sz w:val="24"/>
                <w:szCs w:val="24"/>
                <w:rtl/>
              </w:rPr>
              <w:t>ی</w:t>
            </w:r>
            <w:r w:rsidRPr="008E6E6B">
              <w:rPr>
                <w:rFonts w:ascii="Arial" w:hAnsi="Arial" w:hint="cs"/>
                <w:sz w:val="24"/>
                <w:szCs w:val="24"/>
                <w:rtl/>
              </w:rPr>
              <w:t xml:space="preserve"> (ريال)</w:t>
            </w:r>
          </w:p>
        </w:tc>
        <w:tc>
          <w:tcPr>
            <w:tcW w:w="1620" w:type="pct"/>
            <w:gridSpan w:val="3"/>
            <w:tcBorders>
              <w:left w:val="nil"/>
            </w:tcBorders>
            <w:vAlign w:val="bottom"/>
          </w:tcPr>
          <w:p w14:paraId="00BB8071" w14:textId="344A40B1" w:rsidR="00B23CF6" w:rsidRPr="008E6E6B" w:rsidRDefault="002D1E43" w:rsidP="00CB6F38">
            <w:pPr>
              <w:ind w:left="26" w:firstLine="54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8</w:t>
            </w:r>
            <w:r w:rsidR="00B23CF6">
              <w:rPr>
                <w:rFonts w:ascii="Arial" w:hAnsi="Arial" w:hint="cs"/>
                <w:sz w:val="24"/>
                <w:szCs w:val="24"/>
                <w:rtl/>
              </w:rPr>
              <w:t>00</w:t>
            </w:r>
            <w:r w:rsidR="00B23CF6">
              <w:rPr>
                <w:rFonts w:ascii="Arial" w:hAnsi="Arial"/>
                <w:sz w:val="24"/>
                <w:szCs w:val="24"/>
              </w:rPr>
              <w:t>,000,000</w:t>
            </w:r>
          </w:p>
        </w:tc>
      </w:tr>
    </w:tbl>
    <w:p w14:paraId="5902053C" w14:textId="77777777" w:rsidR="00B52EFF" w:rsidRPr="008E6E6B" w:rsidRDefault="00B52EFF" w:rsidP="00CB6F38">
      <w:pPr>
        <w:bidi/>
        <w:spacing w:after="0" w:line="240" w:lineRule="auto"/>
        <w:jc w:val="lowKashida"/>
        <w:rPr>
          <w:sz w:val="28"/>
          <w:rtl/>
        </w:rPr>
      </w:pPr>
      <w:r>
        <w:rPr>
          <w:sz w:val="28"/>
          <w:rtl/>
        </w:rPr>
        <w:br/>
      </w:r>
      <w:r w:rsidRPr="008E6E6B">
        <w:rPr>
          <w:rFonts w:hint="cs"/>
          <w:sz w:val="28"/>
          <w:rtl/>
        </w:rPr>
        <w:t>ه</w:t>
      </w:r>
      <w:r w:rsidRPr="008E6E6B">
        <w:rPr>
          <w:sz w:val="28"/>
          <w:rtl/>
        </w:rPr>
        <w:t>زینه آزمایشات وخدمات تخصصی</w:t>
      </w:r>
      <w:r w:rsidRPr="008E6E6B">
        <w:rPr>
          <w:rFonts w:hint="cs"/>
          <w:sz w:val="28"/>
          <w:rtl/>
        </w:rPr>
        <w:t>:</w:t>
      </w:r>
    </w:p>
    <w:tbl>
      <w:tblPr>
        <w:bidiVisual/>
        <w:tblW w:w="94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"/>
        <w:gridCol w:w="810"/>
        <w:gridCol w:w="2207"/>
        <w:gridCol w:w="2164"/>
        <w:gridCol w:w="898"/>
        <w:gridCol w:w="235"/>
        <w:gridCol w:w="1438"/>
        <w:gridCol w:w="1702"/>
        <w:gridCol w:w="7"/>
      </w:tblGrid>
      <w:tr w:rsidR="00B52EFF" w:rsidRPr="008E6E6B" w14:paraId="01CCE435" w14:textId="77777777" w:rsidTr="00AE40B2">
        <w:trPr>
          <w:gridAfter w:val="1"/>
          <w:wAfter w:w="7" w:type="dxa"/>
          <w:cantSplit/>
          <w:trHeight w:val="717"/>
          <w:jc w:val="center"/>
        </w:trPr>
        <w:tc>
          <w:tcPr>
            <w:tcW w:w="818" w:type="dxa"/>
            <w:gridSpan w:val="2"/>
          </w:tcPr>
          <w:p w14:paraId="3D8FC12D" w14:textId="77777777" w:rsidR="00B52EFF" w:rsidRPr="008E6E6B" w:rsidRDefault="00B52EFF" w:rsidP="00CB6F38">
            <w:pPr>
              <w:bidi/>
              <w:spacing w:after="0" w:line="240" w:lineRule="auto"/>
              <w:ind w:left="26" w:right="-303" w:hanging="4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ردیف</w:t>
            </w:r>
          </w:p>
        </w:tc>
        <w:tc>
          <w:tcPr>
            <w:tcW w:w="2207" w:type="dxa"/>
          </w:tcPr>
          <w:p w14:paraId="4EF2AC92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center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موضوع آزمایش</w:t>
            </w:r>
          </w:p>
        </w:tc>
        <w:tc>
          <w:tcPr>
            <w:tcW w:w="2164" w:type="dxa"/>
          </w:tcPr>
          <w:p w14:paraId="4ED332FB" w14:textId="77777777" w:rsidR="00B52EFF" w:rsidRPr="008E6E6B" w:rsidRDefault="00B52EFF" w:rsidP="00CB6F38">
            <w:pPr>
              <w:bidi/>
              <w:spacing w:after="0" w:line="240" w:lineRule="auto"/>
              <w:ind w:left="26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مركزسرویس دهنده</w:t>
            </w:r>
          </w:p>
        </w:tc>
        <w:tc>
          <w:tcPr>
            <w:tcW w:w="1133" w:type="dxa"/>
            <w:gridSpan w:val="2"/>
          </w:tcPr>
          <w:p w14:paraId="1757AE23" w14:textId="77777777" w:rsidR="00B52EFF" w:rsidRPr="008E6E6B" w:rsidRDefault="00B52EFF" w:rsidP="00CB6F38">
            <w:pPr>
              <w:bidi/>
              <w:spacing w:after="0" w:line="240" w:lineRule="auto"/>
              <w:ind w:left="26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تعدادكل دفعات</w:t>
            </w:r>
          </w:p>
        </w:tc>
        <w:tc>
          <w:tcPr>
            <w:tcW w:w="1438" w:type="dxa"/>
          </w:tcPr>
          <w:p w14:paraId="19C03E39" w14:textId="77777777" w:rsidR="00B52EFF" w:rsidRPr="008E6E6B" w:rsidRDefault="00B52EFF" w:rsidP="00CB6F38">
            <w:pPr>
              <w:bidi/>
              <w:spacing w:after="0" w:line="240" w:lineRule="auto"/>
              <w:ind w:left="26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هزینه برای هردفعه</w:t>
            </w:r>
          </w:p>
        </w:tc>
        <w:tc>
          <w:tcPr>
            <w:tcW w:w="1702" w:type="dxa"/>
          </w:tcPr>
          <w:p w14:paraId="7F1FCB73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center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جمع</w:t>
            </w:r>
          </w:p>
        </w:tc>
      </w:tr>
      <w:tr w:rsidR="00B52EFF" w:rsidRPr="008E6E6B" w14:paraId="38A8F6CA" w14:textId="77777777" w:rsidTr="00AE40B2">
        <w:trPr>
          <w:gridAfter w:val="1"/>
          <w:wAfter w:w="7" w:type="dxa"/>
          <w:cantSplit/>
          <w:trHeight w:val="1138"/>
          <w:jc w:val="center"/>
        </w:trPr>
        <w:tc>
          <w:tcPr>
            <w:tcW w:w="818" w:type="dxa"/>
            <w:gridSpan w:val="2"/>
            <w:tcBorders>
              <w:bottom w:val="single" w:sz="4" w:space="0" w:color="auto"/>
            </w:tcBorders>
          </w:tcPr>
          <w:p w14:paraId="2C5B683F" w14:textId="77777777" w:rsidR="00B52EFF" w:rsidRPr="008E6E6B" w:rsidRDefault="00B52EFF" w:rsidP="00CB6F38">
            <w:pPr>
              <w:bidi/>
              <w:spacing w:line="360" w:lineRule="auto"/>
              <w:jc w:val="center"/>
              <w:rPr>
                <w:rFonts w:ascii="Arial" w:hAnsi="Arial"/>
                <w:szCs w:val="22"/>
                <w:rtl/>
              </w:rPr>
            </w:pPr>
            <w:r w:rsidRPr="008E6E6B">
              <w:rPr>
                <w:rFonts w:ascii="Arial" w:hAnsi="Arial" w:hint="cs"/>
                <w:szCs w:val="22"/>
                <w:rtl/>
              </w:rPr>
              <w:t>1</w:t>
            </w:r>
          </w:p>
          <w:p w14:paraId="49BB0C0F" w14:textId="77777777" w:rsidR="00B52EFF" w:rsidRPr="008E6E6B" w:rsidRDefault="00B52EFF" w:rsidP="00CB6F38">
            <w:pPr>
              <w:bidi/>
              <w:spacing w:line="360" w:lineRule="auto"/>
              <w:jc w:val="center"/>
              <w:rPr>
                <w:rFonts w:ascii="Arial" w:hAnsi="Arial"/>
                <w:szCs w:val="22"/>
                <w:rtl/>
              </w:rPr>
            </w:pPr>
            <w:r w:rsidRPr="008E6E6B">
              <w:rPr>
                <w:rFonts w:ascii="Arial" w:hAnsi="Arial" w:hint="cs"/>
                <w:szCs w:val="22"/>
                <w:rtl/>
              </w:rPr>
              <w:t>2</w:t>
            </w:r>
          </w:p>
          <w:p w14:paraId="27CA7DC2" w14:textId="77777777" w:rsidR="00B52EFF" w:rsidRPr="008E6E6B" w:rsidRDefault="00B52EFF" w:rsidP="00CB6F38">
            <w:pPr>
              <w:bidi/>
              <w:jc w:val="center"/>
              <w:rPr>
                <w:rFonts w:ascii="Arial" w:hAnsi="Arial"/>
                <w:szCs w:val="22"/>
                <w:rtl/>
              </w:rPr>
            </w:pPr>
            <w:r w:rsidRPr="008E6E6B">
              <w:rPr>
                <w:rFonts w:ascii="Arial" w:hAnsi="Arial" w:hint="cs"/>
                <w:szCs w:val="22"/>
                <w:rtl/>
              </w:rPr>
              <w:t>3</w:t>
            </w:r>
          </w:p>
          <w:p w14:paraId="1E473AF1" w14:textId="77777777" w:rsidR="00B52EFF" w:rsidRPr="008E6E6B" w:rsidRDefault="00B52EFF" w:rsidP="00CB6F38">
            <w:pPr>
              <w:bidi/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2207" w:type="dxa"/>
            <w:tcBorders>
              <w:bottom w:val="single" w:sz="4" w:space="0" w:color="auto"/>
            </w:tcBorders>
          </w:tcPr>
          <w:p w14:paraId="2DAD039F" w14:textId="77777777" w:rsidR="00B52EFF" w:rsidRPr="008E6E6B" w:rsidRDefault="00B52EFF" w:rsidP="00CB6F38">
            <w:pPr>
              <w:bidi/>
              <w:ind w:left="26" w:hanging="26"/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2164" w:type="dxa"/>
            <w:tcBorders>
              <w:bottom w:val="single" w:sz="4" w:space="0" w:color="auto"/>
            </w:tcBorders>
          </w:tcPr>
          <w:p w14:paraId="6170BCF5" w14:textId="77777777" w:rsidR="00B52EFF" w:rsidRPr="008E6E6B" w:rsidRDefault="00B52EFF" w:rsidP="00CB6F38">
            <w:pPr>
              <w:bidi/>
              <w:ind w:left="26" w:hanging="26"/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1133" w:type="dxa"/>
            <w:gridSpan w:val="2"/>
            <w:tcBorders>
              <w:bottom w:val="single" w:sz="4" w:space="0" w:color="auto"/>
            </w:tcBorders>
          </w:tcPr>
          <w:p w14:paraId="3D0DE6CF" w14:textId="77777777" w:rsidR="00B52EFF" w:rsidRPr="008E6E6B" w:rsidRDefault="00B52EFF" w:rsidP="00CB6F38">
            <w:pPr>
              <w:bidi/>
              <w:ind w:left="26" w:hanging="26"/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1438" w:type="dxa"/>
            <w:tcBorders>
              <w:bottom w:val="single" w:sz="4" w:space="0" w:color="auto"/>
            </w:tcBorders>
          </w:tcPr>
          <w:p w14:paraId="595C6AF0" w14:textId="77777777" w:rsidR="00B52EFF" w:rsidRPr="008E6E6B" w:rsidRDefault="00B52EFF" w:rsidP="00CB6F38">
            <w:pPr>
              <w:bidi/>
              <w:ind w:left="26" w:hanging="26"/>
              <w:jc w:val="center"/>
              <w:rPr>
                <w:rFonts w:ascii="Arial" w:hAnsi="Arial"/>
                <w:szCs w:val="22"/>
              </w:rPr>
            </w:pPr>
          </w:p>
        </w:tc>
        <w:tc>
          <w:tcPr>
            <w:tcW w:w="1702" w:type="dxa"/>
            <w:tcBorders>
              <w:bottom w:val="single" w:sz="4" w:space="0" w:color="auto"/>
            </w:tcBorders>
          </w:tcPr>
          <w:p w14:paraId="497F6DED" w14:textId="77777777" w:rsidR="00B52EFF" w:rsidRPr="008E6E6B" w:rsidRDefault="00B52EFF" w:rsidP="00CB6F38">
            <w:pPr>
              <w:bidi/>
              <w:ind w:left="26" w:hanging="26"/>
              <w:jc w:val="center"/>
              <w:rPr>
                <w:rFonts w:ascii="Arial" w:hAnsi="Arial"/>
                <w:szCs w:val="22"/>
              </w:rPr>
            </w:pPr>
          </w:p>
        </w:tc>
      </w:tr>
      <w:tr w:rsidR="00B52EFF" w:rsidRPr="008E6E6B" w14:paraId="339CEDE2" w14:textId="77777777" w:rsidTr="00AE40B2">
        <w:trPr>
          <w:gridBefore w:val="1"/>
          <w:wBefore w:w="8" w:type="dxa"/>
          <w:cantSplit/>
          <w:trHeight w:val="515"/>
          <w:jc w:val="center"/>
        </w:trPr>
        <w:tc>
          <w:tcPr>
            <w:tcW w:w="6079" w:type="dxa"/>
            <w:gridSpan w:val="4"/>
            <w:tcBorders>
              <w:right w:val="nil"/>
            </w:tcBorders>
          </w:tcPr>
          <w:p w14:paraId="4510671E" w14:textId="77777777" w:rsidR="00B52EFF" w:rsidRPr="008E6E6B" w:rsidRDefault="00B52EFF" w:rsidP="00CB6F38">
            <w:pPr>
              <w:bidi/>
              <w:ind w:left="26"/>
              <w:jc w:val="center"/>
              <w:rPr>
                <w:rFonts w:ascii="Arial" w:hAnsi="Arial"/>
                <w:sz w:val="28"/>
                <w:rtl/>
              </w:rPr>
            </w:pPr>
            <w:r w:rsidRPr="008E6E6B">
              <w:rPr>
                <w:rFonts w:ascii="Arial" w:hAnsi="Arial"/>
                <w:sz w:val="28"/>
                <w:rtl/>
              </w:rPr>
              <w:lastRenderedPageBreak/>
              <w:t>جمع هزینه آزمایشات وخدمات</w:t>
            </w:r>
            <w:r w:rsidRPr="008E6E6B">
              <w:rPr>
                <w:rFonts w:ascii="Arial" w:hAnsi="Arial" w:hint="cs"/>
                <w:sz w:val="28"/>
                <w:rtl/>
              </w:rPr>
              <w:t xml:space="preserve"> تخصص</w:t>
            </w:r>
            <w:r w:rsidRPr="008E6E6B">
              <w:rPr>
                <w:rFonts w:ascii="Arial" w:hAnsi="Arial"/>
                <w:sz w:val="28"/>
                <w:rtl/>
              </w:rPr>
              <w:t>ی</w:t>
            </w:r>
            <w:r w:rsidRPr="008E6E6B">
              <w:rPr>
                <w:rFonts w:ascii="Arial" w:hAnsi="Arial" w:hint="cs"/>
                <w:sz w:val="28"/>
                <w:rtl/>
              </w:rPr>
              <w:t xml:space="preserve"> (ريال)</w:t>
            </w:r>
          </w:p>
        </w:tc>
        <w:tc>
          <w:tcPr>
            <w:tcW w:w="3382" w:type="dxa"/>
            <w:gridSpan w:val="4"/>
            <w:tcBorders>
              <w:left w:val="nil"/>
            </w:tcBorders>
          </w:tcPr>
          <w:p w14:paraId="2150CB88" w14:textId="77777777" w:rsidR="00B52EFF" w:rsidRPr="008E6E6B" w:rsidRDefault="00B52EFF" w:rsidP="00CB6F38">
            <w:pPr>
              <w:bidi/>
              <w:jc w:val="center"/>
              <w:rPr>
                <w:rFonts w:ascii="Arial" w:hAnsi="Arial"/>
                <w:szCs w:val="22"/>
              </w:rPr>
            </w:pPr>
          </w:p>
        </w:tc>
      </w:tr>
    </w:tbl>
    <w:p w14:paraId="265EC9E6" w14:textId="77777777" w:rsidR="00B52EFF" w:rsidRPr="008E6E6B" w:rsidRDefault="00B52EFF" w:rsidP="00CB6F38">
      <w:pPr>
        <w:bidi/>
        <w:spacing w:after="0" w:line="240" w:lineRule="auto"/>
        <w:rPr>
          <w:sz w:val="28"/>
          <w:rtl/>
        </w:rPr>
      </w:pPr>
      <w:r>
        <w:rPr>
          <w:sz w:val="28"/>
          <w:rtl/>
        </w:rPr>
        <w:br/>
      </w:r>
      <w:r w:rsidRPr="008E6E6B">
        <w:rPr>
          <w:rFonts w:hint="cs"/>
          <w:sz w:val="28"/>
          <w:rtl/>
        </w:rPr>
        <w:t>هزينه هاي</w:t>
      </w:r>
      <w:r w:rsidRPr="008E6E6B">
        <w:rPr>
          <w:sz w:val="28"/>
          <w:rtl/>
        </w:rPr>
        <w:t xml:space="preserve"> وسایل</w:t>
      </w:r>
      <w:r w:rsidRPr="008E6E6B">
        <w:rPr>
          <w:rFonts w:hint="cs"/>
          <w:sz w:val="28"/>
          <w:rtl/>
        </w:rPr>
        <w:t xml:space="preserve"> غير مصرفي</w:t>
      </w:r>
      <w:r w:rsidRPr="008E6E6B">
        <w:rPr>
          <w:sz w:val="28"/>
          <w:rtl/>
        </w:rPr>
        <w:t xml:space="preserve">: </w:t>
      </w:r>
    </w:p>
    <w:p w14:paraId="1D744B62" w14:textId="77777777" w:rsidR="00B52EFF" w:rsidRPr="008E6E6B" w:rsidRDefault="00B52EFF" w:rsidP="00CB6F38">
      <w:pPr>
        <w:bidi/>
        <w:spacing w:after="0" w:line="240" w:lineRule="auto"/>
        <w:ind w:left="360"/>
        <w:contextualSpacing/>
        <w:rPr>
          <w:sz w:val="28"/>
          <w:rtl/>
          <w:lang w:bidi="fa-IR"/>
        </w:rPr>
      </w:pPr>
      <w:r w:rsidRPr="008E6E6B">
        <w:rPr>
          <w:sz w:val="28"/>
          <w:rtl/>
          <w:lang w:bidi="fa-IR"/>
        </w:rPr>
        <w:t>(هزينه هاي</w:t>
      </w:r>
      <w:r w:rsidRPr="008E6E6B">
        <w:rPr>
          <w:rFonts w:hint="cs"/>
          <w:sz w:val="28"/>
          <w:rtl/>
          <w:lang w:bidi="fa-IR"/>
        </w:rPr>
        <w:t xml:space="preserve"> دستگاه يا مواد غير مصرف</w:t>
      </w:r>
      <w:r w:rsidRPr="008E6E6B">
        <w:rPr>
          <w:sz w:val="28"/>
          <w:rtl/>
          <w:lang w:bidi="fa-IR"/>
        </w:rPr>
        <w:t xml:space="preserve">ي </w:t>
      </w:r>
      <w:r w:rsidRPr="008E6E6B">
        <w:rPr>
          <w:rFonts w:hint="cs"/>
          <w:sz w:val="28"/>
          <w:rtl/>
          <w:lang w:bidi="fa-IR"/>
        </w:rPr>
        <w:t xml:space="preserve">كه </w:t>
      </w:r>
      <w:r w:rsidRPr="008E6E6B">
        <w:rPr>
          <w:sz w:val="28"/>
          <w:rtl/>
          <w:lang w:bidi="fa-IR"/>
        </w:rPr>
        <w:t>باید ازاعتبار این طرح ازداخل یاخارج كشور خریداری شود</w:t>
      </w:r>
      <w:r w:rsidRPr="008E6E6B">
        <w:rPr>
          <w:rFonts w:hint="cs"/>
          <w:sz w:val="28"/>
          <w:rtl/>
          <w:lang w:bidi="fa-IR"/>
        </w:rPr>
        <w:t>.)</w:t>
      </w:r>
    </w:p>
    <w:p w14:paraId="117CA561" w14:textId="77777777" w:rsidR="00B52EFF" w:rsidRPr="008E6E6B" w:rsidRDefault="00B52EFF" w:rsidP="00CB6F38">
      <w:pPr>
        <w:tabs>
          <w:tab w:val="left" w:pos="521"/>
          <w:tab w:val="left" w:pos="662"/>
        </w:tabs>
        <w:bidi/>
        <w:spacing w:line="360" w:lineRule="auto"/>
        <w:ind w:left="360"/>
        <w:contextualSpacing/>
        <w:rPr>
          <w:sz w:val="28"/>
          <w:rtl/>
          <w:lang w:bidi="fa-IR"/>
        </w:rPr>
      </w:pPr>
      <w:r w:rsidRPr="008E6E6B">
        <w:rPr>
          <w:rFonts w:hint="cs"/>
          <w:sz w:val="28"/>
          <w:rtl/>
          <w:lang w:bidi="fa-IR"/>
        </w:rPr>
        <w:t>وسایل تجهیزات و ماشین آلات :</w:t>
      </w:r>
    </w:p>
    <w:tbl>
      <w:tblPr>
        <w:tblStyle w:val="TableGrid"/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3"/>
        <w:gridCol w:w="2604"/>
        <w:gridCol w:w="656"/>
        <w:gridCol w:w="992"/>
        <w:gridCol w:w="993"/>
        <w:gridCol w:w="1512"/>
        <w:gridCol w:w="1998"/>
      </w:tblGrid>
      <w:tr w:rsidR="00B52EFF" w:rsidRPr="008E6E6B" w14:paraId="537F5516" w14:textId="77777777" w:rsidTr="00AE40B2">
        <w:trPr>
          <w:jc w:val="center"/>
        </w:trPr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E1253F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>ردیف</w:t>
            </w:r>
          </w:p>
        </w:tc>
        <w:tc>
          <w:tcPr>
            <w:tcW w:w="2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5EC5C4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>نام دستگاه</w:t>
            </w:r>
          </w:p>
        </w:tc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D5CEFD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jc w:val="center"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>تعداد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729122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>شرکت سازنده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369B4C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>کشور</w:t>
            </w:r>
          </w:p>
        </w:tc>
        <w:tc>
          <w:tcPr>
            <w:tcW w:w="1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F07332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 xml:space="preserve">قیمت واحد (میلیون ریال) </w:t>
            </w:r>
          </w:p>
        </w:tc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803508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 xml:space="preserve">مبلغ کل (میلیون ریال ) </w:t>
            </w:r>
          </w:p>
        </w:tc>
      </w:tr>
      <w:tr w:rsidR="00B52EFF" w:rsidRPr="008E6E6B" w14:paraId="56AAC9E2" w14:textId="77777777" w:rsidTr="00AE40B2">
        <w:trPr>
          <w:jc w:val="center"/>
        </w:trPr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01D62" w14:textId="77777777" w:rsidR="00B52EFF" w:rsidRPr="008E6E6B" w:rsidRDefault="00B52EFF" w:rsidP="00CB6F38">
            <w:pPr>
              <w:numPr>
                <w:ilvl w:val="0"/>
                <w:numId w:val="20"/>
              </w:num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jc w:val="center"/>
              <w:rPr>
                <w:sz w:val="28"/>
                <w:lang w:bidi="fa-IR"/>
              </w:rPr>
            </w:pPr>
          </w:p>
        </w:tc>
        <w:tc>
          <w:tcPr>
            <w:tcW w:w="2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A4241F" w14:textId="47A9293A" w:rsidR="00B52EFF" w:rsidRPr="008E6E6B" w:rsidRDefault="00A051CA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rtl/>
                <w:lang w:bidi="fa-IR"/>
              </w:rPr>
            </w:pPr>
            <w:r>
              <w:rPr>
                <w:rFonts w:hint="cs"/>
                <w:sz w:val="28"/>
                <w:rtl/>
                <w:lang w:bidi="fa-IR"/>
              </w:rPr>
              <w:t xml:space="preserve">مودم </w:t>
            </w:r>
          </w:p>
        </w:tc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80AAC34" w14:textId="3F9F7262" w:rsidR="00B52EFF" w:rsidRPr="008E6E6B" w:rsidRDefault="00A051CA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>
              <w:rPr>
                <w:rFonts w:hint="cs"/>
                <w:sz w:val="28"/>
                <w:rtl/>
                <w:lang w:bidi="fa-IR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7D12CC" w14:textId="609E4A7F" w:rsidR="00B52EFF" w:rsidRPr="008E6E6B" w:rsidRDefault="00A051CA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>
              <w:rPr>
                <w:rFonts w:hint="cs"/>
                <w:sz w:val="28"/>
                <w:rtl/>
                <w:lang w:bidi="fa-IR"/>
              </w:rPr>
              <w:t xml:space="preserve">تی پی لینک </w:t>
            </w: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46CFA9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</w:p>
        </w:tc>
        <w:tc>
          <w:tcPr>
            <w:tcW w:w="1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995F08" w14:textId="16E168D8" w:rsidR="00B52EFF" w:rsidRPr="008E6E6B" w:rsidRDefault="00A051CA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>
              <w:rPr>
                <w:sz w:val="28"/>
                <w:lang w:bidi="fa-IR"/>
              </w:rPr>
              <w:t>21,500,000</w:t>
            </w:r>
          </w:p>
        </w:tc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DFB18A" w14:textId="174F5F90" w:rsidR="00B52EFF" w:rsidRPr="008E6E6B" w:rsidRDefault="00A051CA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A051CA">
              <w:rPr>
                <w:sz w:val="28"/>
                <w:rtl/>
                <w:lang w:bidi="fa-IR"/>
              </w:rPr>
              <w:t>21,500,000</w:t>
            </w:r>
          </w:p>
        </w:tc>
      </w:tr>
      <w:tr w:rsidR="00B52EFF" w:rsidRPr="008E6E6B" w14:paraId="6BF36419" w14:textId="77777777" w:rsidTr="00AE40B2">
        <w:trPr>
          <w:jc w:val="center"/>
        </w:trPr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0FB944" w14:textId="77777777" w:rsidR="00B52EFF" w:rsidRPr="008E6E6B" w:rsidRDefault="00B52EFF" w:rsidP="00CB6F38">
            <w:pPr>
              <w:numPr>
                <w:ilvl w:val="0"/>
                <w:numId w:val="20"/>
              </w:num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jc w:val="center"/>
              <w:rPr>
                <w:sz w:val="28"/>
                <w:lang w:bidi="fa-IR"/>
              </w:rPr>
            </w:pPr>
          </w:p>
        </w:tc>
        <w:tc>
          <w:tcPr>
            <w:tcW w:w="26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36190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</w:p>
        </w:tc>
        <w:tc>
          <w:tcPr>
            <w:tcW w:w="6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028E87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C22BA3F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</w:p>
        </w:tc>
        <w:tc>
          <w:tcPr>
            <w:tcW w:w="9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FCE44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</w:p>
        </w:tc>
        <w:tc>
          <w:tcPr>
            <w:tcW w:w="15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A8D633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</w:p>
        </w:tc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2E5803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</w:p>
        </w:tc>
      </w:tr>
      <w:tr w:rsidR="00B52EFF" w:rsidRPr="008E6E6B" w14:paraId="423D2270" w14:textId="77777777" w:rsidTr="00AE40B2">
        <w:trPr>
          <w:jc w:val="center"/>
        </w:trPr>
        <w:tc>
          <w:tcPr>
            <w:tcW w:w="749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53FA68" w14:textId="77777777" w:rsidR="00B52EFF" w:rsidRPr="008E6E6B" w:rsidRDefault="00B52EFF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 xml:space="preserve">جمــــــــــــــــــــــــــــع کــــــــــــــــل  </w:t>
            </w:r>
          </w:p>
        </w:tc>
        <w:tc>
          <w:tcPr>
            <w:tcW w:w="19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BA5433" w14:textId="11AFF324" w:rsidR="00B52EFF" w:rsidRPr="008E6E6B" w:rsidRDefault="00A051CA" w:rsidP="00CB6F38">
            <w:pPr>
              <w:tabs>
                <w:tab w:val="left" w:pos="521"/>
                <w:tab w:val="left" w:pos="662"/>
              </w:tabs>
              <w:bidi/>
              <w:spacing w:after="200" w:line="276" w:lineRule="auto"/>
              <w:contextualSpacing/>
              <w:rPr>
                <w:sz w:val="28"/>
                <w:lang w:bidi="fa-IR"/>
              </w:rPr>
            </w:pPr>
            <w:r w:rsidRPr="00A051CA">
              <w:rPr>
                <w:sz w:val="28"/>
                <w:rtl/>
                <w:lang w:bidi="fa-IR"/>
              </w:rPr>
              <w:t>21,500,000</w:t>
            </w:r>
          </w:p>
        </w:tc>
      </w:tr>
    </w:tbl>
    <w:p w14:paraId="3E5EEA8B" w14:textId="77777777" w:rsidR="00B52EFF" w:rsidRPr="008E6E6B" w:rsidRDefault="00B52EFF" w:rsidP="00CB6F38">
      <w:pPr>
        <w:bidi/>
        <w:spacing w:after="0" w:line="240" w:lineRule="auto"/>
        <w:jc w:val="lowKashida"/>
        <w:rPr>
          <w:sz w:val="28"/>
          <w:rtl/>
        </w:rPr>
      </w:pPr>
    </w:p>
    <w:p w14:paraId="5A58B7C0" w14:textId="77777777" w:rsidR="00B52EFF" w:rsidRPr="008E6E6B" w:rsidRDefault="00B52EFF" w:rsidP="00CB6F38">
      <w:pPr>
        <w:bidi/>
        <w:spacing w:after="0" w:line="240" w:lineRule="auto"/>
        <w:rPr>
          <w:sz w:val="28"/>
          <w:rtl/>
        </w:rPr>
      </w:pPr>
      <w:r>
        <w:rPr>
          <w:sz w:val="28"/>
          <w:rtl/>
        </w:rPr>
        <w:br/>
      </w:r>
      <w:r w:rsidRPr="008E6E6B">
        <w:rPr>
          <w:rFonts w:hint="cs"/>
          <w:sz w:val="28"/>
          <w:rtl/>
        </w:rPr>
        <w:t>هزينه هاي</w:t>
      </w:r>
      <w:r w:rsidRPr="008E6E6B">
        <w:rPr>
          <w:sz w:val="28"/>
          <w:rtl/>
        </w:rPr>
        <w:t xml:space="preserve"> مواد</w:t>
      </w:r>
      <w:r w:rsidRPr="008E6E6B">
        <w:rPr>
          <w:rFonts w:hint="cs"/>
          <w:sz w:val="28"/>
          <w:rtl/>
        </w:rPr>
        <w:t xml:space="preserve"> مصرفي</w:t>
      </w:r>
      <w:r w:rsidRPr="008E6E6B">
        <w:rPr>
          <w:sz w:val="28"/>
          <w:rtl/>
        </w:rPr>
        <w:t xml:space="preserve">: </w:t>
      </w:r>
    </w:p>
    <w:p w14:paraId="188E381D" w14:textId="77777777" w:rsidR="00B52EFF" w:rsidRPr="008E6E6B" w:rsidRDefault="00B52EFF" w:rsidP="00CB6F38">
      <w:pPr>
        <w:bidi/>
        <w:spacing w:after="0" w:line="240" w:lineRule="auto"/>
        <w:ind w:left="360"/>
        <w:contextualSpacing/>
        <w:rPr>
          <w:sz w:val="28"/>
          <w:rtl/>
          <w:lang w:bidi="fa-IR"/>
        </w:rPr>
      </w:pPr>
      <w:r w:rsidRPr="008E6E6B">
        <w:rPr>
          <w:sz w:val="28"/>
          <w:rtl/>
          <w:lang w:bidi="fa-IR"/>
        </w:rPr>
        <w:t>(هزينه هاي</w:t>
      </w:r>
      <w:r w:rsidRPr="008E6E6B">
        <w:rPr>
          <w:rFonts w:hint="cs"/>
          <w:sz w:val="28"/>
          <w:rtl/>
          <w:lang w:bidi="fa-IR"/>
        </w:rPr>
        <w:t xml:space="preserve"> وسايل يا مواد مصرف</w:t>
      </w:r>
      <w:r w:rsidRPr="008E6E6B">
        <w:rPr>
          <w:sz w:val="28"/>
          <w:rtl/>
          <w:lang w:bidi="fa-IR"/>
        </w:rPr>
        <w:t>ي</w:t>
      </w:r>
      <w:r w:rsidRPr="008E6E6B">
        <w:rPr>
          <w:rFonts w:hint="cs"/>
          <w:sz w:val="28"/>
          <w:rtl/>
          <w:lang w:bidi="fa-IR"/>
        </w:rPr>
        <w:t xml:space="preserve"> كه</w:t>
      </w:r>
      <w:r w:rsidRPr="008E6E6B">
        <w:rPr>
          <w:sz w:val="28"/>
          <w:rtl/>
          <w:lang w:bidi="fa-IR"/>
        </w:rPr>
        <w:t xml:space="preserve"> باید ازاعتبار این طرح ازداخل یاخارج كشور خریداری شود</w:t>
      </w:r>
      <w:r w:rsidRPr="008E6E6B">
        <w:rPr>
          <w:rFonts w:hint="cs"/>
          <w:sz w:val="28"/>
          <w:rtl/>
          <w:lang w:bidi="fa-IR"/>
        </w:rPr>
        <w:t>.)</w:t>
      </w:r>
    </w:p>
    <w:p w14:paraId="230B7193" w14:textId="77777777" w:rsidR="00B52EFF" w:rsidRPr="008E6E6B" w:rsidRDefault="00B52EFF" w:rsidP="00CB6F38">
      <w:pPr>
        <w:bidi/>
        <w:spacing w:after="0" w:line="240" w:lineRule="auto"/>
        <w:ind w:left="360"/>
        <w:contextualSpacing/>
        <w:rPr>
          <w:sz w:val="28"/>
          <w:lang w:bidi="fa-IR"/>
        </w:rPr>
      </w:pPr>
    </w:p>
    <w:tbl>
      <w:tblPr>
        <w:bidiVisual/>
        <w:tblW w:w="92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6"/>
        <w:gridCol w:w="1701"/>
        <w:gridCol w:w="1351"/>
        <w:gridCol w:w="1090"/>
        <w:gridCol w:w="1417"/>
        <w:gridCol w:w="1560"/>
      </w:tblGrid>
      <w:tr w:rsidR="00B52EFF" w:rsidRPr="008E6E6B" w14:paraId="4C5191BC" w14:textId="77777777" w:rsidTr="00AE40B2">
        <w:trPr>
          <w:trHeight w:val="536"/>
          <w:jc w:val="center"/>
        </w:trPr>
        <w:tc>
          <w:tcPr>
            <w:tcW w:w="2126" w:type="dxa"/>
          </w:tcPr>
          <w:p w14:paraId="0910E15B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center"/>
              <w:rPr>
                <w:sz w:val="28"/>
                <w:rtl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نام ماد</w:t>
            </w:r>
            <w:r w:rsidRPr="008E6E6B">
              <w:rPr>
                <w:rFonts w:hint="cs"/>
                <w:sz w:val="28"/>
                <w:rtl/>
                <w:lang w:bidi="fa-IR"/>
              </w:rPr>
              <w:t>ه</w:t>
            </w:r>
          </w:p>
        </w:tc>
        <w:tc>
          <w:tcPr>
            <w:tcW w:w="1701" w:type="dxa"/>
          </w:tcPr>
          <w:p w14:paraId="67A22870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center"/>
              <w:rPr>
                <w:sz w:val="28"/>
                <w:rtl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 xml:space="preserve">نام </w:t>
            </w:r>
            <w:r w:rsidRPr="008E6E6B">
              <w:rPr>
                <w:sz w:val="28"/>
                <w:rtl/>
                <w:lang w:bidi="fa-IR"/>
              </w:rPr>
              <w:t>شركت</w:t>
            </w:r>
          </w:p>
        </w:tc>
        <w:tc>
          <w:tcPr>
            <w:tcW w:w="1351" w:type="dxa"/>
          </w:tcPr>
          <w:p w14:paraId="52F63C5C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center"/>
              <w:rPr>
                <w:sz w:val="28"/>
                <w:rtl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كشور</w:t>
            </w:r>
          </w:p>
        </w:tc>
        <w:tc>
          <w:tcPr>
            <w:tcW w:w="1090" w:type="dxa"/>
          </w:tcPr>
          <w:p w14:paraId="4B766FEF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center"/>
              <w:rPr>
                <w:sz w:val="28"/>
                <w:rtl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تعداد</w:t>
            </w:r>
          </w:p>
        </w:tc>
        <w:tc>
          <w:tcPr>
            <w:tcW w:w="1417" w:type="dxa"/>
          </w:tcPr>
          <w:p w14:paraId="19B10DDA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center"/>
              <w:rPr>
                <w:sz w:val="28"/>
                <w:rtl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قیمت واحد</w:t>
            </w:r>
          </w:p>
        </w:tc>
        <w:tc>
          <w:tcPr>
            <w:tcW w:w="1560" w:type="dxa"/>
          </w:tcPr>
          <w:p w14:paraId="386D187F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center"/>
              <w:rPr>
                <w:sz w:val="28"/>
                <w:rtl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قیمت كل</w:t>
            </w:r>
          </w:p>
        </w:tc>
      </w:tr>
      <w:tr w:rsidR="00B52EFF" w:rsidRPr="008E6E6B" w14:paraId="180A7EBE" w14:textId="77777777" w:rsidTr="00AE40B2">
        <w:trPr>
          <w:trHeight w:val="532"/>
          <w:jc w:val="center"/>
        </w:trPr>
        <w:tc>
          <w:tcPr>
            <w:tcW w:w="2126" w:type="dxa"/>
          </w:tcPr>
          <w:p w14:paraId="7050ABB7" w14:textId="1CAB6BD2" w:rsidR="00B52EFF" w:rsidRPr="008E6E6B" w:rsidRDefault="00B23CF6" w:rsidP="00CB6F38">
            <w:pPr>
              <w:bidi/>
              <w:spacing w:after="0" w:line="240" w:lineRule="auto"/>
              <w:ind w:left="26" w:hanging="26"/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هاستینگ </w:t>
            </w:r>
          </w:p>
        </w:tc>
        <w:tc>
          <w:tcPr>
            <w:tcW w:w="1701" w:type="dxa"/>
          </w:tcPr>
          <w:p w14:paraId="61D88430" w14:textId="26AD1197" w:rsidR="00B52EFF" w:rsidRPr="008E6E6B" w:rsidRDefault="00B23CF6" w:rsidP="00CB6F38">
            <w:pPr>
              <w:bidi/>
              <w:spacing w:after="0" w:line="240" w:lineRule="auto"/>
              <w:ind w:left="26" w:firstLine="540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>پارس هاست</w:t>
            </w:r>
          </w:p>
        </w:tc>
        <w:tc>
          <w:tcPr>
            <w:tcW w:w="1351" w:type="dxa"/>
          </w:tcPr>
          <w:p w14:paraId="4A541741" w14:textId="58E60483" w:rsidR="00B52EFF" w:rsidRPr="008E6E6B" w:rsidRDefault="00B23CF6" w:rsidP="00CB6F38">
            <w:pPr>
              <w:bidi/>
              <w:spacing w:after="0" w:line="240" w:lineRule="auto"/>
              <w:ind w:left="26" w:hanging="26"/>
              <w:jc w:val="center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ایران </w:t>
            </w:r>
          </w:p>
        </w:tc>
        <w:tc>
          <w:tcPr>
            <w:tcW w:w="1090" w:type="dxa"/>
          </w:tcPr>
          <w:p w14:paraId="170CEF15" w14:textId="4854DA65" w:rsidR="00B52EFF" w:rsidRPr="008E6E6B" w:rsidRDefault="00B23CF6" w:rsidP="00CB6F38">
            <w:pPr>
              <w:bidi/>
              <w:spacing w:after="0" w:line="240" w:lineRule="auto"/>
              <w:ind w:left="26" w:hanging="26"/>
              <w:jc w:val="center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یک ساله </w:t>
            </w:r>
          </w:p>
        </w:tc>
        <w:tc>
          <w:tcPr>
            <w:tcW w:w="1417" w:type="dxa"/>
          </w:tcPr>
          <w:p w14:paraId="663CC3A1" w14:textId="634C2195" w:rsidR="00B52EFF" w:rsidRPr="008E6E6B" w:rsidRDefault="00B23CF6" w:rsidP="00CB6F38">
            <w:pPr>
              <w:bidi/>
              <w:spacing w:after="0" w:line="240" w:lineRule="auto"/>
              <w:ind w:left="26" w:firstLine="7"/>
              <w:jc w:val="lowKashida"/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7,100,000</w:t>
            </w:r>
          </w:p>
        </w:tc>
        <w:tc>
          <w:tcPr>
            <w:tcW w:w="1560" w:type="dxa"/>
          </w:tcPr>
          <w:p w14:paraId="4429F0DF" w14:textId="69DCFA3E" w:rsidR="00B52EFF" w:rsidRPr="008E6E6B" w:rsidRDefault="00A051CA" w:rsidP="00CB6F38">
            <w:pPr>
              <w:bidi/>
              <w:spacing w:after="0" w:line="240" w:lineRule="auto"/>
              <w:ind w:left="26" w:firstLine="7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85,200,000</w:t>
            </w:r>
          </w:p>
        </w:tc>
      </w:tr>
      <w:tr w:rsidR="00B52EFF" w:rsidRPr="008E6E6B" w14:paraId="17F03324" w14:textId="77777777" w:rsidTr="00AE40B2">
        <w:trPr>
          <w:trHeight w:val="532"/>
          <w:jc w:val="center"/>
        </w:trPr>
        <w:tc>
          <w:tcPr>
            <w:tcW w:w="2126" w:type="dxa"/>
          </w:tcPr>
          <w:p w14:paraId="65AD0FCB" w14:textId="46A1C0CB" w:rsidR="00B52EFF" w:rsidRPr="008E6E6B" w:rsidRDefault="00B23CF6" w:rsidP="00CB6F38">
            <w:pPr>
              <w:bidi/>
              <w:spacing w:after="0" w:line="240" w:lineRule="auto"/>
              <w:ind w:left="26" w:hanging="26"/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دامنه </w:t>
            </w:r>
          </w:p>
        </w:tc>
        <w:tc>
          <w:tcPr>
            <w:tcW w:w="1701" w:type="dxa"/>
          </w:tcPr>
          <w:p w14:paraId="3B43D79B" w14:textId="730D7230" w:rsidR="00B52EFF" w:rsidRPr="008E6E6B" w:rsidRDefault="00A051CA" w:rsidP="00CB6F38">
            <w:pPr>
              <w:bidi/>
              <w:spacing w:after="0" w:line="240" w:lineRule="auto"/>
              <w:jc w:val="lowKashida"/>
              <w:rPr>
                <w:rFonts w:ascii="Arial" w:eastAsia="Times New Roman" w:hAnsi="Arial"/>
                <w:sz w:val="24"/>
                <w:szCs w:val="24"/>
                <w:rtl/>
                <w:lang w:bidi="fa-IR"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  <w:lang w:bidi="fa-IR"/>
              </w:rPr>
              <w:t xml:space="preserve">هاست ایران </w:t>
            </w:r>
          </w:p>
        </w:tc>
        <w:tc>
          <w:tcPr>
            <w:tcW w:w="1351" w:type="dxa"/>
          </w:tcPr>
          <w:p w14:paraId="34B32EA0" w14:textId="76CA111F" w:rsidR="00B52EFF" w:rsidRPr="008E6E6B" w:rsidRDefault="00A051CA" w:rsidP="00CB6F38">
            <w:pPr>
              <w:bidi/>
              <w:spacing w:after="0" w:line="240" w:lineRule="auto"/>
              <w:ind w:left="26" w:hanging="26"/>
              <w:jc w:val="center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ایران </w:t>
            </w:r>
          </w:p>
        </w:tc>
        <w:tc>
          <w:tcPr>
            <w:tcW w:w="1090" w:type="dxa"/>
          </w:tcPr>
          <w:p w14:paraId="59107761" w14:textId="4EC762EF" w:rsidR="00B52EFF" w:rsidRPr="008E6E6B" w:rsidRDefault="00A051CA" w:rsidP="00CB6F38">
            <w:pPr>
              <w:bidi/>
              <w:spacing w:after="0" w:line="240" w:lineRule="auto"/>
              <w:ind w:left="26" w:hanging="26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یک ساله </w:t>
            </w:r>
          </w:p>
        </w:tc>
        <w:tc>
          <w:tcPr>
            <w:tcW w:w="1417" w:type="dxa"/>
          </w:tcPr>
          <w:p w14:paraId="67C0BA79" w14:textId="2D9E497D" w:rsidR="00B52EFF" w:rsidRPr="008E6E6B" w:rsidRDefault="00A051CA" w:rsidP="00CB6F38">
            <w:pPr>
              <w:bidi/>
              <w:spacing w:after="0" w:line="240" w:lineRule="auto"/>
              <w:jc w:val="lowKashida"/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11,950,000</w:t>
            </w:r>
          </w:p>
        </w:tc>
        <w:tc>
          <w:tcPr>
            <w:tcW w:w="1560" w:type="dxa"/>
          </w:tcPr>
          <w:p w14:paraId="67BEA5EC" w14:textId="316D4934" w:rsidR="00B52EFF" w:rsidRPr="008E6E6B" w:rsidRDefault="00A051CA" w:rsidP="00CB6F38">
            <w:pPr>
              <w:bidi/>
              <w:spacing w:after="0" w:line="240" w:lineRule="auto"/>
              <w:ind w:left="26" w:firstLine="7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 w:rsidRPr="00A051CA">
              <w:rPr>
                <w:rFonts w:ascii="Arial" w:eastAsia="Times New Roman" w:hAnsi="Arial"/>
                <w:sz w:val="24"/>
                <w:szCs w:val="24"/>
                <w:rtl/>
              </w:rPr>
              <w:t>11,950,000</w:t>
            </w:r>
          </w:p>
        </w:tc>
      </w:tr>
      <w:tr w:rsidR="00B52EFF" w:rsidRPr="008E6E6B" w14:paraId="268CCB5D" w14:textId="77777777" w:rsidTr="00AE40B2">
        <w:trPr>
          <w:trHeight w:val="532"/>
          <w:jc w:val="center"/>
        </w:trPr>
        <w:tc>
          <w:tcPr>
            <w:tcW w:w="2126" w:type="dxa"/>
          </w:tcPr>
          <w:p w14:paraId="74E6AED6" w14:textId="3C7EA473" w:rsidR="00B52EFF" w:rsidRPr="008E6E6B" w:rsidRDefault="00A051CA" w:rsidP="00CB6F38">
            <w:pPr>
              <w:bidi/>
              <w:spacing w:after="0" w:line="240" w:lineRule="auto"/>
              <w:ind w:left="26" w:hanging="26"/>
              <w:jc w:val="center"/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اینترنت  </w:t>
            </w:r>
          </w:p>
        </w:tc>
        <w:tc>
          <w:tcPr>
            <w:tcW w:w="1701" w:type="dxa"/>
          </w:tcPr>
          <w:p w14:paraId="50CE41E0" w14:textId="469BA472" w:rsidR="00B52EFF" w:rsidRPr="008E6E6B" w:rsidRDefault="00A051CA" w:rsidP="00CB6F38">
            <w:pPr>
              <w:bidi/>
              <w:spacing w:after="0" w:line="240" w:lineRule="auto"/>
              <w:ind w:left="26" w:firstLine="540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آسیا تک </w:t>
            </w:r>
          </w:p>
        </w:tc>
        <w:tc>
          <w:tcPr>
            <w:tcW w:w="1351" w:type="dxa"/>
          </w:tcPr>
          <w:p w14:paraId="13C20B37" w14:textId="588CD103" w:rsidR="00B52EFF" w:rsidRPr="008E6E6B" w:rsidRDefault="00A051CA" w:rsidP="00CB6F38">
            <w:pPr>
              <w:bidi/>
              <w:spacing w:after="0" w:line="240" w:lineRule="auto"/>
              <w:ind w:left="26" w:hanging="26"/>
              <w:jc w:val="center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ایران </w:t>
            </w:r>
          </w:p>
        </w:tc>
        <w:tc>
          <w:tcPr>
            <w:tcW w:w="1090" w:type="dxa"/>
          </w:tcPr>
          <w:p w14:paraId="1634F27B" w14:textId="3AB750E7" w:rsidR="00B52EFF" w:rsidRPr="008E6E6B" w:rsidRDefault="00A051CA" w:rsidP="00CB6F38">
            <w:pPr>
              <w:bidi/>
              <w:spacing w:after="0" w:line="240" w:lineRule="auto"/>
              <w:ind w:left="26" w:hanging="26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 w:hint="cs"/>
                <w:sz w:val="24"/>
                <w:szCs w:val="24"/>
                <w:rtl/>
              </w:rPr>
              <w:t xml:space="preserve">یک ساله </w:t>
            </w:r>
          </w:p>
        </w:tc>
        <w:tc>
          <w:tcPr>
            <w:tcW w:w="1417" w:type="dxa"/>
          </w:tcPr>
          <w:p w14:paraId="084726B0" w14:textId="068AE072" w:rsidR="00B52EFF" w:rsidRPr="008E6E6B" w:rsidRDefault="00A051CA" w:rsidP="00CB6F38">
            <w:pPr>
              <w:bidi/>
              <w:spacing w:after="0" w:line="240" w:lineRule="auto"/>
              <w:ind w:left="26" w:firstLine="7"/>
              <w:jc w:val="lowKashida"/>
              <w:rPr>
                <w:rFonts w:ascii="Arial" w:eastAsia="Times New Roman" w:hAnsi="Arial"/>
                <w:sz w:val="24"/>
                <w:szCs w:val="24"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2,650,000</w:t>
            </w:r>
          </w:p>
        </w:tc>
        <w:tc>
          <w:tcPr>
            <w:tcW w:w="1560" w:type="dxa"/>
          </w:tcPr>
          <w:p w14:paraId="2CA3E4C9" w14:textId="7187B451" w:rsidR="00B52EFF" w:rsidRPr="008E6E6B" w:rsidRDefault="00A051CA" w:rsidP="00CB6F38">
            <w:pPr>
              <w:bidi/>
              <w:spacing w:after="0" w:line="240" w:lineRule="auto"/>
              <w:ind w:left="26" w:firstLine="7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31,800,000</w:t>
            </w:r>
          </w:p>
        </w:tc>
      </w:tr>
      <w:tr w:rsidR="00B52EFF" w:rsidRPr="008E6E6B" w14:paraId="7E56D7D7" w14:textId="77777777" w:rsidTr="00AE40B2">
        <w:trPr>
          <w:trHeight w:val="532"/>
          <w:jc w:val="center"/>
        </w:trPr>
        <w:tc>
          <w:tcPr>
            <w:tcW w:w="5178" w:type="dxa"/>
            <w:gridSpan w:val="3"/>
          </w:tcPr>
          <w:p w14:paraId="0262682F" w14:textId="77777777" w:rsidR="00B52EFF" w:rsidRPr="008E6E6B" w:rsidRDefault="00B52EFF" w:rsidP="00CB6F38">
            <w:pPr>
              <w:bidi/>
              <w:spacing w:after="0" w:line="240" w:lineRule="auto"/>
              <w:ind w:left="26" w:hanging="26"/>
              <w:rPr>
                <w:rFonts w:ascii="Arial" w:eastAsia="Times New Roman" w:hAnsi="Arial"/>
                <w:sz w:val="24"/>
                <w:szCs w:val="24"/>
                <w:rtl/>
              </w:rPr>
            </w:pPr>
            <w:r w:rsidRPr="008E6E6B">
              <w:rPr>
                <w:rFonts w:ascii="Arial" w:eastAsia="Times New Roman" w:hAnsi="Arial" w:hint="cs"/>
                <w:sz w:val="24"/>
                <w:szCs w:val="24"/>
                <w:rtl/>
              </w:rPr>
              <w:t>جمع</w:t>
            </w:r>
            <w:r w:rsidRPr="008E6E6B">
              <w:rPr>
                <w:rFonts w:ascii="Arial" w:eastAsia="Times New Roman" w:hAnsi="Arial"/>
                <w:sz w:val="24"/>
                <w:szCs w:val="24"/>
                <w:rtl/>
              </w:rPr>
              <w:t xml:space="preserve"> </w:t>
            </w:r>
            <w:r w:rsidRPr="008E6E6B">
              <w:rPr>
                <w:rFonts w:ascii="Arial" w:eastAsia="Times New Roman" w:hAnsi="Arial" w:hint="cs"/>
                <w:sz w:val="24"/>
                <w:szCs w:val="24"/>
                <w:rtl/>
              </w:rPr>
              <w:t>هزینه</w:t>
            </w:r>
            <w:r w:rsidRPr="008E6E6B">
              <w:rPr>
                <w:rFonts w:ascii="Arial" w:eastAsia="Times New Roman" w:hAnsi="Arial"/>
                <w:sz w:val="24"/>
                <w:szCs w:val="24"/>
                <w:rtl/>
              </w:rPr>
              <w:t xml:space="preserve"> </w:t>
            </w:r>
            <w:r w:rsidRPr="008E6E6B">
              <w:rPr>
                <w:rFonts w:ascii="Arial" w:eastAsia="Times New Roman" w:hAnsi="Arial" w:hint="cs"/>
                <w:sz w:val="24"/>
                <w:szCs w:val="24"/>
                <w:rtl/>
              </w:rPr>
              <w:t>های</w:t>
            </w:r>
            <w:r w:rsidRPr="008E6E6B">
              <w:rPr>
                <w:rFonts w:ascii="Arial" w:eastAsia="Times New Roman" w:hAnsi="Arial"/>
                <w:sz w:val="24"/>
                <w:szCs w:val="24"/>
                <w:rtl/>
              </w:rPr>
              <w:t xml:space="preserve"> </w:t>
            </w:r>
            <w:r w:rsidRPr="008E6E6B">
              <w:rPr>
                <w:rFonts w:ascii="Arial" w:eastAsia="Times New Roman" w:hAnsi="Arial" w:hint="cs"/>
                <w:sz w:val="24"/>
                <w:szCs w:val="24"/>
                <w:rtl/>
              </w:rPr>
              <w:t>مواد</w:t>
            </w:r>
            <w:r w:rsidRPr="008E6E6B">
              <w:rPr>
                <w:rFonts w:ascii="Arial" w:eastAsia="Times New Roman" w:hAnsi="Arial"/>
                <w:sz w:val="24"/>
                <w:szCs w:val="24"/>
                <w:rtl/>
              </w:rPr>
              <w:t xml:space="preserve"> </w:t>
            </w:r>
            <w:r w:rsidRPr="008E6E6B">
              <w:rPr>
                <w:rFonts w:ascii="Arial" w:eastAsia="Times New Roman" w:hAnsi="Arial" w:hint="cs"/>
                <w:sz w:val="24"/>
                <w:szCs w:val="24"/>
                <w:rtl/>
              </w:rPr>
              <w:t>مصرفی</w:t>
            </w:r>
          </w:p>
        </w:tc>
        <w:tc>
          <w:tcPr>
            <w:tcW w:w="4067" w:type="dxa"/>
            <w:gridSpan w:val="3"/>
          </w:tcPr>
          <w:p w14:paraId="14438BCC" w14:textId="76598A91" w:rsidR="00B52EFF" w:rsidRPr="008E6E6B" w:rsidRDefault="0038293F" w:rsidP="00CB6F38">
            <w:pPr>
              <w:bidi/>
              <w:spacing w:after="0" w:line="240" w:lineRule="auto"/>
              <w:ind w:left="26" w:firstLine="7"/>
              <w:jc w:val="lowKashida"/>
              <w:rPr>
                <w:rFonts w:ascii="Arial" w:eastAsia="Times New Roman" w:hAnsi="Arial"/>
                <w:sz w:val="24"/>
                <w:szCs w:val="24"/>
                <w:rtl/>
              </w:rPr>
            </w:pPr>
            <w:r>
              <w:rPr>
                <w:rFonts w:ascii="Arial" w:eastAsia="Times New Roman" w:hAnsi="Arial"/>
                <w:sz w:val="24"/>
                <w:szCs w:val="24"/>
              </w:rPr>
              <w:t>128,950,000</w:t>
            </w:r>
          </w:p>
        </w:tc>
      </w:tr>
    </w:tbl>
    <w:p w14:paraId="64A355EE" w14:textId="77777777" w:rsidR="00B52EFF" w:rsidRPr="008E6E6B" w:rsidRDefault="00B52EFF" w:rsidP="00CB6F38">
      <w:pPr>
        <w:bidi/>
        <w:spacing w:after="0" w:line="240" w:lineRule="auto"/>
        <w:ind w:left="360"/>
        <w:contextualSpacing/>
        <w:jc w:val="lowKashida"/>
        <w:rPr>
          <w:sz w:val="28"/>
          <w:rtl/>
          <w:lang w:bidi="fa-IR"/>
        </w:rPr>
      </w:pPr>
      <w:r w:rsidRPr="008E6E6B">
        <w:rPr>
          <w:sz w:val="28"/>
          <w:rtl/>
          <w:lang w:bidi="fa-IR"/>
        </w:rPr>
        <w:tab/>
      </w:r>
      <w:r w:rsidRPr="008E6E6B">
        <w:rPr>
          <w:sz w:val="28"/>
          <w:rtl/>
          <w:lang w:bidi="fa-IR"/>
        </w:rPr>
        <w:tab/>
      </w:r>
    </w:p>
    <w:p w14:paraId="69246AFE" w14:textId="77777777" w:rsidR="00B52EFF" w:rsidRPr="008E6E6B" w:rsidRDefault="00B52EFF" w:rsidP="00CB6F38">
      <w:pPr>
        <w:bidi/>
        <w:spacing w:after="0" w:line="240" w:lineRule="auto"/>
        <w:rPr>
          <w:sz w:val="28"/>
        </w:rPr>
      </w:pPr>
      <w:r w:rsidRPr="008E6E6B">
        <w:rPr>
          <w:sz w:val="28"/>
          <w:rtl/>
        </w:rPr>
        <w:t>جمع هزینه ها</w:t>
      </w:r>
      <w:r w:rsidRPr="008E6E6B">
        <w:rPr>
          <w:rFonts w:hint="cs"/>
          <w:sz w:val="28"/>
          <w:rtl/>
        </w:rPr>
        <w:t xml:space="preserve">: </w:t>
      </w:r>
    </w:p>
    <w:tbl>
      <w:tblPr>
        <w:bidiVisual/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76"/>
        <w:gridCol w:w="1990"/>
      </w:tblGrid>
      <w:tr w:rsidR="00B52EFF" w:rsidRPr="008E6E6B" w14:paraId="68262D83" w14:textId="77777777" w:rsidTr="00AE40B2">
        <w:trPr>
          <w:cantSplit/>
          <w:trHeight w:val="435"/>
          <w:jc w:val="center"/>
        </w:trPr>
        <w:tc>
          <w:tcPr>
            <w:tcW w:w="6076" w:type="dxa"/>
          </w:tcPr>
          <w:p w14:paraId="352982D1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lowKashida"/>
              <w:rPr>
                <w:sz w:val="28"/>
                <w:rtl/>
                <w:lang w:bidi="fa-IR"/>
              </w:rPr>
            </w:pPr>
            <w:r w:rsidRPr="008E6E6B">
              <w:rPr>
                <w:rFonts w:hint="cs"/>
                <w:sz w:val="28"/>
                <w:rtl/>
                <w:lang w:bidi="fa-IR"/>
              </w:rPr>
              <w:t xml:space="preserve">نوع </w:t>
            </w:r>
            <w:r w:rsidRPr="008E6E6B">
              <w:rPr>
                <w:sz w:val="28"/>
                <w:rtl/>
                <w:lang w:bidi="fa-IR"/>
              </w:rPr>
              <w:t>هزینه</w:t>
            </w:r>
          </w:p>
        </w:tc>
        <w:tc>
          <w:tcPr>
            <w:tcW w:w="1990" w:type="dxa"/>
          </w:tcPr>
          <w:p w14:paraId="148C5F06" w14:textId="77777777" w:rsidR="00B52EFF" w:rsidRPr="008E6E6B" w:rsidRDefault="00B52EFF" w:rsidP="00CB6F38">
            <w:pPr>
              <w:bidi/>
              <w:spacing w:after="0" w:line="240" w:lineRule="auto"/>
              <w:ind w:left="26"/>
              <w:jc w:val="lowKashida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 xml:space="preserve">هزینه </w:t>
            </w:r>
            <w:r w:rsidRPr="008E6E6B">
              <w:rPr>
                <w:rFonts w:hint="cs"/>
                <w:sz w:val="28"/>
                <w:rtl/>
                <w:lang w:bidi="fa-IR"/>
              </w:rPr>
              <w:t>(</w:t>
            </w:r>
            <w:r w:rsidRPr="008E6E6B">
              <w:rPr>
                <w:sz w:val="28"/>
                <w:rtl/>
                <w:lang w:bidi="fa-IR"/>
              </w:rPr>
              <w:t>ریال</w:t>
            </w:r>
            <w:r w:rsidRPr="008E6E6B">
              <w:rPr>
                <w:rFonts w:hint="cs"/>
                <w:sz w:val="28"/>
                <w:rtl/>
                <w:lang w:bidi="fa-IR"/>
              </w:rPr>
              <w:t>)</w:t>
            </w:r>
          </w:p>
        </w:tc>
      </w:tr>
      <w:tr w:rsidR="00B52EFF" w:rsidRPr="008E6E6B" w14:paraId="09D98882" w14:textId="77777777" w:rsidTr="00AE40B2">
        <w:trPr>
          <w:cantSplit/>
          <w:trHeight w:val="435"/>
          <w:jc w:val="center"/>
        </w:trPr>
        <w:tc>
          <w:tcPr>
            <w:tcW w:w="6076" w:type="dxa"/>
          </w:tcPr>
          <w:p w14:paraId="1BACED9B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lowKashida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جمع های پرسنلی</w:t>
            </w:r>
          </w:p>
        </w:tc>
        <w:tc>
          <w:tcPr>
            <w:tcW w:w="1990" w:type="dxa"/>
          </w:tcPr>
          <w:p w14:paraId="5424262E" w14:textId="38DC9185" w:rsidR="00B52EFF" w:rsidRPr="008E6E6B" w:rsidRDefault="002D1E43" w:rsidP="006C6D0F">
            <w:pPr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 w:hint="cs"/>
                <w:color w:val="000000"/>
                <w:sz w:val="24"/>
                <w:szCs w:val="24"/>
                <w:rtl/>
              </w:rPr>
              <w:t>8</w:t>
            </w:r>
            <w:r w:rsidR="00A051CA">
              <w:rPr>
                <w:rFonts w:ascii="Arial" w:hAnsi="Arial"/>
                <w:color w:val="000000"/>
                <w:sz w:val="24"/>
                <w:szCs w:val="24"/>
              </w:rPr>
              <w:t>00,000,000</w:t>
            </w:r>
          </w:p>
        </w:tc>
      </w:tr>
      <w:tr w:rsidR="00B52EFF" w:rsidRPr="008E6E6B" w14:paraId="3F59377B" w14:textId="77777777" w:rsidTr="00AE40B2">
        <w:trPr>
          <w:cantSplit/>
          <w:trHeight w:val="464"/>
          <w:jc w:val="center"/>
        </w:trPr>
        <w:tc>
          <w:tcPr>
            <w:tcW w:w="6076" w:type="dxa"/>
          </w:tcPr>
          <w:p w14:paraId="795695E0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lowKashida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جمع هزینه های آزمایشات وخدمات تخصصی</w:t>
            </w:r>
          </w:p>
        </w:tc>
        <w:tc>
          <w:tcPr>
            <w:tcW w:w="1990" w:type="dxa"/>
          </w:tcPr>
          <w:p w14:paraId="09C0AA7D" w14:textId="3EF0D709" w:rsidR="00B52EFF" w:rsidRPr="008E6E6B" w:rsidRDefault="0038293F" w:rsidP="00CB6F38">
            <w:pPr>
              <w:bidi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  <w:t>0</w:t>
            </w:r>
          </w:p>
        </w:tc>
      </w:tr>
      <w:tr w:rsidR="00B52EFF" w:rsidRPr="008E6E6B" w14:paraId="527119E0" w14:textId="77777777" w:rsidTr="00AE40B2">
        <w:trPr>
          <w:cantSplit/>
          <w:trHeight w:val="464"/>
          <w:jc w:val="center"/>
        </w:trPr>
        <w:tc>
          <w:tcPr>
            <w:tcW w:w="6076" w:type="dxa"/>
          </w:tcPr>
          <w:p w14:paraId="5CB23AC1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lowKashida"/>
              <w:rPr>
                <w:sz w:val="28"/>
                <w:rtl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>جمع هزینه های وسایل</w:t>
            </w:r>
            <w:r w:rsidRPr="008E6E6B">
              <w:rPr>
                <w:rFonts w:hint="cs"/>
                <w:sz w:val="28"/>
                <w:rtl/>
                <w:lang w:bidi="fa-IR"/>
              </w:rPr>
              <w:t xml:space="preserve"> غير مصرفي</w:t>
            </w:r>
          </w:p>
        </w:tc>
        <w:tc>
          <w:tcPr>
            <w:tcW w:w="1990" w:type="dxa"/>
          </w:tcPr>
          <w:p w14:paraId="3C84EC7C" w14:textId="1DE03F80" w:rsidR="00B52EFF" w:rsidRPr="008E6E6B" w:rsidRDefault="0038293F" w:rsidP="00CB6F38">
            <w:pPr>
              <w:bidi/>
              <w:jc w:val="center"/>
              <w:rPr>
                <w:rFonts w:ascii="Arial" w:hAnsi="Arial"/>
                <w:color w:val="000000"/>
                <w:sz w:val="24"/>
                <w:szCs w:val="24"/>
                <w:rtl/>
              </w:rPr>
            </w:pPr>
            <w:r w:rsidRPr="0038293F">
              <w:rPr>
                <w:rFonts w:ascii="Arial" w:hAnsi="Arial"/>
                <w:color w:val="000000"/>
                <w:sz w:val="24"/>
                <w:szCs w:val="24"/>
              </w:rPr>
              <w:t>21,500,000</w:t>
            </w:r>
          </w:p>
        </w:tc>
      </w:tr>
      <w:tr w:rsidR="00B52EFF" w:rsidRPr="008E6E6B" w14:paraId="6C524C01" w14:textId="77777777" w:rsidTr="00AE40B2">
        <w:trPr>
          <w:cantSplit/>
          <w:trHeight w:val="464"/>
          <w:jc w:val="center"/>
        </w:trPr>
        <w:tc>
          <w:tcPr>
            <w:tcW w:w="6076" w:type="dxa"/>
          </w:tcPr>
          <w:p w14:paraId="57FA957E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lowKashida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t xml:space="preserve">جمع هزینه های </w:t>
            </w:r>
            <w:r w:rsidRPr="008E6E6B">
              <w:rPr>
                <w:rFonts w:hint="cs"/>
                <w:sz w:val="28"/>
                <w:rtl/>
                <w:lang w:bidi="fa-IR"/>
              </w:rPr>
              <w:t>مواد مصرفي</w:t>
            </w:r>
          </w:p>
        </w:tc>
        <w:tc>
          <w:tcPr>
            <w:tcW w:w="1990" w:type="dxa"/>
          </w:tcPr>
          <w:p w14:paraId="4345EAED" w14:textId="04D51139" w:rsidR="00B52EFF" w:rsidRPr="008E6E6B" w:rsidRDefault="0038293F" w:rsidP="00CB6F38">
            <w:pPr>
              <w:bidi/>
              <w:spacing w:after="0" w:line="240" w:lineRule="auto"/>
              <w:ind w:left="26" w:firstLine="7"/>
              <w:jc w:val="center"/>
              <w:rPr>
                <w:rFonts w:ascii="Arial" w:eastAsia="Times New Roman" w:hAnsi="Arial"/>
                <w:sz w:val="24"/>
                <w:szCs w:val="24"/>
                <w:rtl/>
              </w:rPr>
            </w:pPr>
            <w:r w:rsidRPr="0038293F">
              <w:rPr>
                <w:rFonts w:ascii="Arial" w:eastAsia="Times New Roman" w:hAnsi="Arial"/>
                <w:sz w:val="24"/>
                <w:szCs w:val="24"/>
                <w:rtl/>
              </w:rPr>
              <w:t>128,950,000</w:t>
            </w:r>
          </w:p>
        </w:tc>
      </w:tr>
      <w:tr w:rsidR="00B52EFF" w:rsidRPr="008E6E6B" w14:paraId="3441455A" w14:textId="77777777" w:rsidTr="00AE40B2">
        <w:trPr>
          <w:cantSplit/>
          <w:trHeight w:val="551"/>
          <w:jc w:val="center"/>
        </w:trPr>
        <w:tc>
          <w:tcPr>
            <w:tcW w:w="6076" w:type="dxa"/>
          </w:tcPr>
          <w:p w14:paraId="2C3AAE43" w14:textId="77777777" w:rsidR="00B52EFF" w:rsidRPr="008E6E6B" w:rsidRDefault="00B52EFF" w:rsidP="00CB6F38">
            <w:pPr>
              <w:bidi/>
              <w:spacing w:after="0" w:line="240" w:lineRule="auto"/>
              <w:ind w:left="26" w:firstLine="540"/>
              <w:jc w:val="lowKashida"/>
              <w:rPr>
                <w:sz w:val="28"/>
                <w:lang w:bidi="fa-IR"/>
              </w:rPr>
            </w:pPr>
            <w:r w:rsidRPr="008E6E6B">
              <w:rPr>
                <w:sz w:val="28"/>
                <w:rtl/>
                <w:lang w:bidi="fa-IR"/>
              </w:rPr>
              <w:lastRenderedPageBreak/>
              <w:t>جمع كل</w:t>
            </w:r>
          </w:p>
        </w:tc>
        <w:tc>
          <w:tcPr>
            <w:tcW w:w="1990" w:type="dxa"/>
          </w:tcPr>
          <w:p w14:paraId="623C0965" w14:textId="63143B23" w:rsidR="00B52EFF" w:rsidRPr="008E6E6B" w:rsidRDefault="002D1E43" w:rsidP="006C6D0F">
            <w:pPr>
              <w:ind w:left="26" w:firstLine="54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 w:hint="cs"/>
                <w:sz w:val="24"/>
                <w:szCs w:val="24"/>
                <w:rtl/>
              </w:rPr>
              <w:t>9</w:t>
            </w:r>
            <w:r w:rsidR="0038293F">
              <w:rPr>
                <w:rFonts w:ascii="Arial" w:hAnsi="Arial"/>
                <w:sz w:val="24"/>
                <w:szCs w:val="24"/>
              </w:rPr>
              <w:t>50,450,000</w:t>
            </w:r>
          </w:p>
        </w:tc>
      </w:tr>
    </w:tbl>
    <w:p w14:paraId="470E697B" w14:textId="77777777" w:rsidR="00B52EFF" w:rsidRDefault="00B52EFF" w:rsidP="00CB6F38">
      <w:pPr>
        <w:tabs>
          <w:tab w:val="left" w:pos="521"/>
          <w:tab w:val="left" w:pos="662"/>
        </w:tabs>
        <w:bidi/>
        <w:spacing w:line="360" w:lineRule="auto"/>
      </w:pPr>
    </w:p>
    <w:p w14:paraId="0EF18115" w14:textId="77777777" w:rsidR="00D90984" w:rsidRPr="00D90984" w:rsidRDefault="00D90984" w:rsidP="00CB6F38">
      <w:pPr>
        <w:tabs>
          <w:tab w:val="right" w:pos="5785"/>
          <w:tab w:val="right" w:pos="8845"/>
        </w:tabs>
        <w:bidi/>
        <w:spacing w:line="360" w:lineRule="auto"/>
        <w:rPr>
          <w:b/>
          <w:bCs/>
          <w:sz w:val="28"/>
          <w:lang w:bidi="fa-IR"/>
        </w:rPr>
        <w:sectPr w:rsidR="00D90984" w:rsidRPr="00D90984" w:rsidSect="00F84300">
          <w:headerReference w:type="even" r:id="rId10"/>
          <w:headerReference w:type="default" r:id="rId11"/>
          <w:footerReference w:type="default" r:id="rId12"/>
          <w:headerReference w:type="first" r:id="rId13"/>
          <w:pgSz w:w="12240" w:h="15840" w:code="1"/>
          <w:pgMar w:top="475" w:right="619" w:bottom="562" w:left="706" w:header="432" w:footer="720" w:gutter="0"/>
          <w:pgBorders w:offsetFrom="page">
            <w:top w:val="thinThickThinSmallGap" w:sz="24" w:space="15" w:color="A86C2A" w:themeColor="accent6" w:themeShade="BF"/>
            <w:left w:val="thinThickThinSmallGap" w:sz="24" w:space="15" w:color="A86C2A" w:themeColor="accent6" w:themeShade="BF"/>
            <w:bottom w:val="thinThickThinSmallGap" w:sz="24" w:space="15" w:color="A86C2A" w:themeColor="accent6" w:themeShade="BF"/>
            <w:right w:val="thinThickThinSmallGap" w:sz="24" w:space="15" w:color="A86C2A" w:themeColor="accent6" w:themeShade="BF"/>
          </w:pgBorders>
          <w:cols w:space="720"/>
          <w:bidi/>
          <w:docGrid w:linePitch="360"/>
        </w:sectPr>
      </w:pPr>
      <w:r>
        <w:rPr>
          <w:rFonts w:hint="cs"/>
          <w:b/>
          <w:bCs/>
          <w:sz w:val="28"/>
          <w:rtl/>
          <w:lang w:bidi="fa-IR"/>
        </w:rPr>
        <w:tab/>
      </w:r>
    </w:p>
    <w:p w14:paraId="61F1BD99" w14:textId="77777777" w:rsidR="00CD30F7" w:rsidRPr="00E12C1B" w:rsidRDefault="00CD30F7" w:rsidP="00CB6F38">
      <w:pPr>
        <w:bidi/>
        <w:spacing w:line="240" w:lineRule="auto"/>
        <w:rPr>
          <w:sz w:val="28"/>
          <w:rtl/>
        </w:rPr>
      </w:pPr>
      <w:r w:rsidRPr="00E12C1B">
        <w:rPr>
          <w:rFonts w:hint="cs"/>
          <w:sz w:val="28"/>
          <w:rtl/>
        </w:rPr>
        <w:lastRenderedPageBreak/>
        <w:t xml:space="preserve">برنامه زمان بندی اجرای طرح : </w:t>
      </w:r>
    </w:p>
    <w:tbl>
      <w:tblPr>
        <w:tblStyle w:val="GridTable6Colorful-Accent11"/>
        <w:tblpPr w:leftFromText="180" w:rightFromText="180" w:vertAnchor="page" w:horzAnchor="margin" w:tblpXSpec="center" w:tblpY="1428"/>
        <w:bidiVisual/>
        <w:tblW w:w="12677" w:type="dxa"/>
        <w:tblLayout w:type="fixed"/>
        <w:tblLook w:val="01E0" w:firstRow="1" w:lastRow="1" w:firstColumn="1" w:lastColumn="1" w:noHBand="0" w:noVBand="0"/>
      </w:tblPr>
      <w:tblGrid>
        <w:gridCol w:w="1337"/>
        <w:gridCol w:w="1134"/>
        <w:gridCol w:w="992"/>
        <w:gridCol w:w="992"/>
        <w:gridCol w:w="567"/>
        <w:gridCol w:w="709"/>
        <w:gridCol w:w="709"/>
        <w:gridCol w:w="567"/>
        <w:gridCol w:w="708"/>
        <w:gridCol w:w="567"/>
        <w:gridCol w:w="567"/>
        <w:gridCol w:w="851"/>
        <w:gridCol w:w="709"/>
        <w:gridCol w:w="708"/>
        <w:gridCol w:w="709"/>
        <w:gridCol w:w="851"/>
      </w:tblGrid>
      <w:tr w:rsidR="00E12C1B" w:rsidRPr="00B267DA" w14:paraId="667862FB" w14:textId="77777777" w:rsidTr="00E12C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12036E8D" w14:textId="77777777" w:rsidR="00E12C1B" w:rsidRPr="00B267DA" w:rsidRDefault="00E12C1B" w:rsidP="00CB6F38">
            <w:pPr>
              <w:bidi/>
              <w:jc w:val="center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نوع</w:t>
            </w:r>
            <w:r w:rsidRPr="00B267DA">
              <w:rPr>
                <w:rFonts w:ascii="Arial" w:hAnsi="Arial" w:cs="B Zar" w:hint="cs"/>
                <w:color w:val="auto"/>
                <w:sz w:val="24"/>
                <w:szCs w:val="24"/>
                <w:rtl/>
              </w:rPr>
              <w:t xml:space="preserve">  </w:t>
            </w: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فعاليت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28B4D424" w14:textId="77777777" w:rsidR="00E12C1B" w:rsidRPr="00B267DA" w:rsidRDefault="00E12C1B" w:rsidP="00CB6F38">
            <w:pPr>
              <w:bidi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فرد مسئول</w:t>
            </w:r>
          </w:p>
        </w:tc>
        <w:tc>
          <w:tcPr>
            <w:tcW w:w="992" w:type="dxa"/>
            <w:shd w:val="clear" w:color="auto" w:fill="auto"/>
          </w:tcPr>
          <w:p w14:paraId="3C3B3668" w14:textId="77777777" w:rsidR="00E12C1B" w:rsidRPr="00B267DA" w:rsidRDefault="00E12C1B" w:rsidP="00CB6F3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مدت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46A2F8A4" w14:textId="77777777" w:rsidR="00E12C1B" w:rsidRPr="00B267DA" w:rsidRDefault="00E12C1B" w:rsidP="00CB6F38">
            <w:pPr>
              <w:bidi/>
              <w:jc w:val="center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>
              <w:rPr>
                <w:rFonts w:ascii="Arial" w:hAnsi="Arial" w:cs="B Zar" w:hint="cs"/>
                <w:color w:val="auto"/>
                <w:sz w:val="24"/>
                <w:szCs w:val="24"/>
                <w:rtl/>
              </w:rPr>
              <w:t>ماه</w:t>
            </w:r>
          </w:p>
        </w:tc>
        <w:tc>
          <w:tcPr>
            <w:tcW w:w="567" w:type="dxa"/>
            <w:shd w:val="clear" w:color="auto" w:fill="auto"/>
            <w:textDirection w:val="tbRl"/>
          </w:tcPr>
          <w:p w14:paraId="752982A4" w14:textId="77777777" w:rsidR="00E12C1B" w:rsidRPr="00B267DA" w:rsidRDefault="00E12C1B" w:rsidP="00CB6F38">
            <w:pPr>
              <w:bidi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  <w:textDirection w:val="tbRl"/>
          </w:tcPr>
          <w:p w14:paraId="5485D054" w14:textId="77777777" w:rsidR="00E12C1B" w:rsidRPr="00B267DA" w:rsidRDefault="00E12C1B" w:rsidP="00CB6F38">
            <w:pPr>
              <w:bidi/>
              <w:ind w:left="113" w:right="113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2</w:t>
            </w:r>
          </w:p>
        </w:tc>
        <w:tc>
          <w:tcPr>
            <w:tcW w:w="709" w:type="dxa"/>
            <w:shd w:val="clear" w:color="auto" w:fill="auto"/>
            <w:textDirection w:val="tbRl"/>
          </w:tcPr>
          <w:p w14:paraId="2C95FF02" w14:textId="77777777" w:rsidR="00E12C1B" w:rsidRPr="00B267DA" w:rsidRDefault="00E12C1B" w:rsidP="00CB6F38">
            <w:pPr>
              <w:bidi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textDirection w:val="tbRl"/>
          </w:tcPr>
          <w:p w14:paraId="1164B710" w14:textId="77777777" w:rsidR="00E12C1B" w:rsidRPr="00B267DA" w:rsidRDefault="00E12C1B" w:rsidP="00CB6F38">
            <w:pPr>
              <w:bidi/>
              <w:ind w:left="113" w:right="113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4</w:t>
            </w:r>
          </w:p>
        </w:tc>
        <w:tc>
          <w:tcPr>
            <w:tcW w:w="708" w:type="dxa"/>
            <w:shd w:val="clear" w:color="auto" w:fill="auto"/>
            <w:textDirection w:val="tbRl"/>
          </w:tcPr>
          <w:p w14:paraId="5FCF914A" w14:textId="77777777" w:rsidR="00E12C1B" w:rsidRPr="00B267DA" w:rsidRDefault="00E12C1B" w:rsidP="00CB6F38">
            <w:pPr>
              <w:bidi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  <w:textDirection w:val="tbRl"/>
          </w:tcPr>
          <w:p w14:paraId="3905B1BA" w14:textId="77777777" w:rsidR="00E12C1B" w:rsidRPr="00B267DA" w:rsidRDefault="00E12C1B" w:rsidP="00CB6F38">
            <w:pPr>
              <w:bidi/>
              <w:ind w:left="113" w:right="113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6</w:t>
            </w:r>
          </w:p>
        </w:tc>
        <w:tc>
          <w:tcPr>
            <w:tcW w:w="567" w:type="dxa"/>
            <w:shd w:val="clear" w:color="auto" w:fill="auto"/>
            <w:textDirection w:val="tbRl"/>
          </w:tcPr>
          <w:p w14:paraId="2A80115A" w14:textId="77777777" w:rsidR="00E12C1B" w:rsidRPr="00B267DA" w:rsidRDefault="00E12C1B" w:rsidP="00CB6F38">
            <w:pPr>
              <w:bidi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  <w:textDirection w:val="tbRl"/>
          </w:tcPr>
          <w:p w14:paraId="0E2668F0" w14:textId="77777777" w:rsidR="00E12C1B" w:rsidRPr="00B267DA" w:rsidRDefault="00E12C1B" w:rsidP="00CB6F38">
            <w:pPr>
              <w:bidi/>
              <w:ind w:left="113" w:right="113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8</w:t>
            </w:r>
          </w:p>
        </w:tc>
        <w:tc>
          <w:tcPr>
            <w:tcW w:w="709" w:type="dxa"/>
            <w:shd w:val="clear" w:color="auto" w:fill="auto"/>
            <w:textDirection w:val="tbRl"/>
          </w:tcPr>
          <w:p w14:paraId="72947E59" w14:textId="77777777" w:rsidR="00E12C1B" w:rsidRPr="00B267DA" w:rsidRDefault="00E12C1B" w:rsidP="00CB6F38">
            <w:pPr>
              <w:bidi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  <w:textDirection w:val="tbRl"/>
          </w:tcPr>
          <w:p w14:paraId="45C02141" w14:textId="77777777" w:rsidR="00E12C1B" w:rsidRPr="00B267DA" w:rsidRDefault="00E12C1B" w:rsidP="00CB6F38">
            <w:pPr>
              <w:bidi/>
              <w:ind w:left="113" w:right="113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10</w:t>
            </w:r>
          </w:p>
        </w:tc>
        <w:tc>
          <w:tcPr>
            <w:tcW w:w="709" w:type="dxa"/>
            <w:shd w:val="clear" w:color="auto" w:fill="auto"/>
            <w:textDirection w:val="tbRl"/>
          </w:tcPr>
          <w:p w14:paraId="76C89D71" w14:textId="77777777" w:rsidR="00E12C1B" w:rsidRPr="00B267DA" w:rsidRDefault="00E12C1B" w:rsidP="00CB6F38">
            <w:pPr>
              <w:bidi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 w:hint="cs"/>
                <w:color w:val="auto"/>
                <w:sz w:val="24"/>
                <w:szCs w:val="24"/>
                <w:rtl/>
              </w:rPr>
              <w:t>11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  <w:textDirection w:val="tbRl"/>
          </w:tcPr>
          <w:p w14:paraId="094CE84C" w14:textId="77777777" w:rsidR="00E12C1B" w:rsidRPr="00B267DA" w:rsidRDefault="00E12C1B" w:rsidP="00CB6F38">
            <w:pPr>
              <w:bidi/>
              <w:ind w:left="113" w:right="113"/>
              <w:rPr>
                <w:rFonts w:ascii="Arial" w:hAnsi="Arial" w:cs="B Zar"/>
                <w:color w:val="auto"/>
                <w:sz w:val="24"/>
                <w:szCs w:val="24"/>
                <w:rtl/>
              </w:rPr>
            </w:pPr>
            <w:r w:rsidRPr="00B267DA">
              <w:rPr>
                <w:rFonts w:ascii="Arial" w:hAnsi="Arial" w:cs="B Zar"/>
                <w:color w:val="auto"/>
                <w:sz w:val="24"/>
                <w:szCs w:val="24"/>
                <w:rtl/>
              </w:rPr>
              <w:t>12</w:t>
            </w:r>
          </w:p>
        </w:tc>
      </w:tr>
      <w:tr w:rsidR="00E12C1B" w:rsidRPr="00B267DA" w14:paraId="67131AA5" w14:textId="77777777" w:rsidTr="00E1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337A19F1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 w:rsidRPr="00B267DA">
              <w:rPr>
                <w:rFonts w:cs="B Zar" w:hint="cs"/>
                <w:sz w:val="24"/>
                <w:szCs w:val="24"/>
                <w:rtl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6E41F576" w14:textId="77777777" w:rsidR="00E12C1B" w:rsidRPr="00B267DA" w:rsidRDefault="006221C4" w:rsidP="00CB6F38">
            <w:pPr>
              <w:bidi/>
              <w:rPr>
                <w:rFonts w:cs="Arial"/>
                <w:szCs w:val="22"/>
                <w:rtl/>
              </w:rPr>
            </w:pPr>
            <w:r>
              <w:rPr>
                <w:rFonts w:cs="Arial" w:hint="cs"/>
                <w:szCs w:val="22"/>
                <w:rtl/>
              </w:rPr>
              <w:t>دکتر پاینده</w:t>
            </w:r>
          </w:p>
        </w:tc>
        <w:tc>
          <w:tcPr>
            <w:tcW w:w="992" w:type="dxa"/>
            <w:shd w:val="clear" w:color="auto" w:fill="auto"/>
          </w:tcPr>
          <w:p w14:paraId="73729192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0D4788DA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0C59BB96" w14:textId="77777777" w:rsidR="00E12C1B" w:rsidRPr="00B267DA" w:rsidRDefault="006221C4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  <w:r>
              <w:rPr>
                <w:rFonts w:cs="Arial" w:hint="cs"/>
                <w:szCs w:val="22"/>
                <w:rtl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697E194B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259D4E1B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1ECA1EF4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4B123282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14288417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7160182E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0E8C94E6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4238FC85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1F3C404D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657B9679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51488B41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1F9B0C6F" w14:textId="77777777" w:rsidTr="00E12C1B">
        <w:trPr>
          <w:trHeight w:val="6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62F22A92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 w:rsidRPr="00B267DA">
              <w:rPr>
                <w:rFonts w:cs="B Zar" w:hint="cs"/>
                <w:sz w:val="24"/>
                <w:szCs w:val="24"/>
                <w:rtl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7F57FBD3" w14:textId="77777777" w:rsidR="00E12C1B" w:rsidRPr="00B267DA" w:rsidRDefault="006221C4" w:rsidP="00CB6F38">
            <w:pPr>
              <w:bidi/>
              <w:rPr>
                <w:rFonts w:cs="Arial"/>
                <w:szCs w:val="22"/>
                <w:rtl/>
              </w:rPr>
            </w:pPr>
            <w:r>
              <w:rPr>
                <w:rFonts w:cs="Arial" w:hint="cs"/>
                <w:szCs w:val="22"/>
                <w:rtl/>
              </w:rPr>
              <w:t>کهریزی</w:t>
            </w:r>
          </w:p>
        </w:tc>
        <w:tc>
          <w:tcPr>
            <w:tcW w:w="992" w:type="dxa"/>
            <w:shd w:val="clear" w:color="auto" w:fill="auto"/>
          </w:tcPr>
          <w:p w14:paraId="6D64D738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50A16C1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5BBB913B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45BF6218" w14:textId="77777777" w:rsidR="00E12C1B" w:rsidRPr="00B267DA" w:rsidRDefault="006221C4" w:rsidP="00CB6F38">
            <w:pPr>
              <w:bidi/>
              <w:rPr>
                <w:rFonts w:cs="Arial"/>
                <w:szCs w:val="22"/>
                <w:rtl/>
              </w:rPr>
            </w:pPr>
            <w:r>
              <w:rPr>
                <w:rFonts w:cs="Arial" w:hint="cs"/>
                <w:szCs w:val="22"/>
                <w:rtl/>
              </w:rPr>
              <w:t>*</w:t>
            </w:r>
          </w:p>
        </w:tc>
        <w:tc>
          <w:tcPr>
            <w:tcW w:w="709" w:type="dxa"/>
            <w:shd w:val="clear" w:color="auto" w:fill="auto"/>
          </w:tcPr>
          <w:p w14:paraId="5A230E81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0DF05843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5876BD4F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5E4957AA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3EB4F80A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3F9C64F6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6DD9F639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5DC7E623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58D4A940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716DE299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12732682" w14:textId="77777777" w:rsidTr="00E1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1A38B3C0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 w:rsidRPr="00B267DA">
              <w:rPr>
                <w:rFonts w:cs="B Zar" w:hint="cs"/>
                <w:sz w:val="24"/>
                <w:szCs w:val="24"/>
                <w:rtl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0C5493C9" w14:textId="77777777" w:rsidR="00E12C1B" w:rsidRPr="00B267DA" w:rsidRDefault="006221C4" w:rsidP="00CB6F38">
            <w:pPr>
              <w:bidi/>
              <w:rPr>
                <w:rFonts w:cs="Arial"/>
                <w:szCs w:val="22"/>
              </w:rPr>
            </w:pPr>
            <w:r>
              <w:rPr>
                <w:rFonts w:cs="Arial" w:hint="cs"/>
                <w:szCs w:val="22"/>
                <w:rtl/>
              </w:rPr>
              <w:t>سعیدی</w:t>
            </w:r>
          </w:p>
        </w:tc>
        <w:tc>
          <w:tcPr>
            <w:tcW w:w="992" w:type="dxa"/>
            <w:shd w:val="clear" w:color="auto" w:fill="auto"/>
          </w:tcPr>
          <w:p w14:paraId="23B640FD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21E801E1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5C9CD1A7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0723E75C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076F7949" w14:textId="77777777" w:rsidR="00E12C1B" w:rsidRPr="00B267DA" w:rsidRDefault="006221C4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  <w:r>
              <w:rPr>
                <w:rFonts w:cs="Arial" w:hint="cs"/>
                <w:szCs w:val="22"/>
                <w:rtl/>
              </w:rPr>
              <w:t>*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5A8C9639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5E6BE518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6C40A222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0698D915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30CCAF4E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376E1169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149ECD54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2B37BD60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1468C5A6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57FF4D1E" w14:textId="77777777" w:rsidTr="00E12C1B">
        <w:trPr>
          <w:trHeight w:val="6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6698FB5A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 w:rsidRPr="00B267DA">
              <w:rPr>
                <w:rFonts w:cs="B Zar" w:hint="cs"/>
                <w:sz w:val="24"/>
                <w:szCs w:val="24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15EF9965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14:paraId="23DC682C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  <w:r w:rsidRPr="00B267DA">
              <w:rPr>
                <w:rFonts w:cs="Arial" w:hint="cs"/>
                <w:szCs w:val="22"/>
                <w:rtl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59952777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4A17E502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11B96355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1024730C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615E4B8E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79856943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0E243803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1E858A8E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04213DA9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0A47283B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66DF1CDF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1863951E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3F5C6E46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6733E2C7" w14:textId="77777777" w:rsidTr="00E1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783E61FE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 w:rsidRPr="00B267DA">
              <w:rPr>
                <w:rFonts w:cs="B Zar" w:hint="cs"/>
                <w:sz w:val="24"/>
                <w:szCs w:val="24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0C425546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14:paraId="67CE059D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65BA5829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38D50DF6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608573E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7ABB4C96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7E760C2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11BC2EB9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7B5935DC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28744424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0F66DF7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789694AA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43D23AD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73271D8B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3EA5517C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13D45FE4" w14:textId="77777777" w:rsidTr="00E12C1B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4C8FD93D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>
              <w:rPr>
                <w:rFonts w:cs="B Zar" w:hint="cs"/>
                <w:sz w:val="24"/>
                <w:szCs w:val="24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458DD70C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14:paraId="6D7FB1B0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56D08DF8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19E345A1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3EF2DF7F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0674D2D9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4AC97BCA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2E9ECDA0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1D43336A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36183D81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5AFC4917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1B8CDF49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065EA487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77DA7A93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139D47B3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5C746058" w14:textId="77777777" w:rsidTr="00E1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556F7AB4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>
              <w:rPr>
                <w:rFonts w:cs="B Zar" w:hint="cs"/>
                <w:sz w:val="24"/>
                <w:szCs w:val="24"/>
                <w:rtl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30C3332B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14:paraId="4B8EC20D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3EB746DD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18265378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115CEB81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34C35D3A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45DC37BC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2C5313F2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0A30ECEE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11FE1AEA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5C5B3C2D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33207AE4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00174FEE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1961FB6F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5EF79DFA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76B157BE" w14:textId="77777777" w:rsidTr="00E12C1B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77A10681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>
              <w:rPr>
                <w:rFonts w:cs="B Zar" w:hint="cs"/>
                <w:sz w:val="24"/>
                <w:szCs w:val="24"/>
                <w:rtl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77836A56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14:paraId="07935F9B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3BC7624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6B10F9C7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054B40E8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3305B044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7C47EC14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6E38B120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0FF00E31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075D2121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1ACCB2BA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39F144D7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77EAB994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02DE5BEE" w14:textId="77777777" w:rsidR="00E12C1B" w:rsidRPr="00B267DA" w:rsidRDefault="00E12C1B" w:rsidP="00CB6F3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2779620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1C9D2404" w14:textId="77777777" w:rsidTr="00E12C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0C7FF848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>
              <w:rPr>
                <w:rFonts w:cs="B Zar" w:hint="cs"/>
                <w:sz w:val="24"/>
                <w:szCs w:val="24"/>
                <w:rtl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24649722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14:paraId="4206B6F0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16A4E8E3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4F86FBD2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08777957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6A76AE1C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66024827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0096F429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3A218344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32B58E4A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7A206FDE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49708053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7BF7C08C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6AA2B73D" w14:textId="77777777" w:rsidR="00E12C1B" w:rsidRPr="00B267DA" w:rsidRDefault="00E12C1B" w:rsidP="00CB6F3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7F5C8D14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  <w:tr w:rsidR="00E12C1B" w:rsidRPr="00B267DA" w14:paraId="6504537E" w14:textId="77777777" w:rsidTr="00E12C1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7" w:type="dxa"/>
            <w:shd w:val="clear" w:color="auto" w:fill="auto"/>
          </w:tcPr>
          <w:p w14:paraId="537B68B8" w14:textId="77777777" w:rsidR="00E12C1B" w:rsidRPr="00B267DA" w:rsidRDefault="00E12C1B" w:rsidP="00CB6F38">
            <w:pPr>
              <w:bidi/>
              <w:jc w:val="center"/>
              <w:rPr>
                <w:rFonts w:cs="B Zar"/>
                <w:sz w:val="24"/>
                <w:szCs w:val="24"/>
                <w:rtl/>
              </w:rPr>
            </w:pPr>
            <w:r>
              <w:rPr>
                <w:rFonts w:cs="B Zar" w:hint="cs"/>
                <w:sz w:val="24"/>
                <w:szCs w:val="24"/>
                <w:rtl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  <w:shd w:val="clear" w:color="auto" w:fill="auto"/>
          </w:tcPr>
          <w:p w14:paraId="406D4EAF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992" w:type="dxa"/>
            <w:shd w:val="clear" w:color="auto" w:fill="auto"/>
          </w:tcPr>
          <w:p w14:paraId="3C70625F" w14:textId="77777777" w:rsidR="00E12C1B" w:rsidRPr="00B267DA" w:rsidRDefault="00E12C1B" w:rsidP="00CB6F38">
            <w:pPr>
              <w:bidi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  <w:shd w:val="clear" w:color="auto" w:fill="auto"/>
          </w:tcPr>
          <w:p w14:paraId="3E7AA556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0225B162" w14:textId="77777777" w:rsidR="00E12C1B" w:rsidRPr="00B267DA" w:rsidRDefault="00E12C1B" w:rsidP="00CB6F38">
            <w:pPr>
              <w:bidi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shd w:val="clear" w:color="auto" w:fill="auto"/>
          </w:tcPr>
          <w:p w14:paraId="7B12A79B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15B4EF8E" w14:textId="77777777" w:rsidR="00E12C1B" w:rsidRPr="00B267DA" w:rsidRDefault="00E12C1B" w:rsidP="00CB6F38">
            <w:pPr>
              <w:bidi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5956E9EF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8" w:type="dxa"/>
            <w:shd w:val="clear" w:color="auto" w:fill="auto"/>
          </w:tcPr>
          <w:p w14:paraId="76595D5F" w14:textId="77777777" w:rsidR="00E12C1B" w:rsidRPr="00B267DA" w:rsidRDefault="00E12C1B" w:rsidP="00CB6F38">
            <w:pPr>
              <w:bidi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shd w:val="clear" w:color="auto" w:fill="auto"/>
          </w:tcPr>
          <w:p w14:paraId="5D6006C3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567" w:type="dxa"/>
            <w:shd w:val="clear" w:color="auto" w:fill="auto"/>
          </w:tcPr>
          <w:p w14:paraId="47F04D6B" w14:textId="77777777" w:rsidR="00E12C1B" w:rsidRPr="00B267DA" w:rsidRDefault="00E12C1B" w:rsidP="00CB6F38">
            <w:pPr>
              <w:bidi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68D6CEE5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13CC1CE8" w14:textId="77777777" w:rsidR="00E12C1B" w:rsidRPr="00B267DA" w:rsidRDefault="00E12C1B" w:rsidP="00CB6F38">
            <w:pPr>
              <w:bidi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shd w:val="clear" w:color="auto" w:fill="auto"/>
          </w:tcPr>
          <w:p w14:paraId="187DB179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  <w:tc>
          <w:tcPr>
            <w:tcW w:w="709" w:type="dxa"/>
            <w:shd w:val="clear" w:color="auto" w:fill="auto"/>
          </w:tcPr>
          <w:p w14:paraId="290E237C" w14:textId="77777777" w:rsidR="00E12C1B" w:rsidRPr="00B267DA" w:rsidRDefault="00E12C1B" w:rsidP="00CB6F38">
            <w:pPr>
              <w:bidi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szCs w:val="22"/>
                <w:rtl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51" w:type="dxa"/>
            <w:shd w:val="clear" w:color="auto" w:fill="auto"/>
          </w:tcPr>
          <w:p w14:paraId="1E740C30" w14:textId="77777777" w:rsidR="00E12C1B" w:rsidRPr="00B267DA" w:rsidRDefault="00E12C1B" w:rsidP="00CB6F38">
            <w:pPr>
              <w:bidi/>
              <w:rPr>
                <w:rFonts w:cs="Arial"/>
                <w:szCs w:val="22"/>
                <w:rtl/>
              </w:rPr>
            </w:pPr>
          </w:p>
        </w:tc>
      </w:tr>
    </w:tbl>
    <w:p w14:paraId="7204029B" w14:textId="77777777" w:rsidR="00B0467A" w:rsidRDefault="00B0467A" w:rsidP="00CB6F38">
      <w:pPr>
        <w:bidi/>
        <w:rPr>
          <w:rFonts w:ascii="Arial" w:hAnsi="Arial"/>
          <w:b/>
          <w:bCs/>
          <w:szCs w:val="24"/>
          <w:rtl/>
        </w:rPr>
      </w:pPr>
    </w:p>
    <w:p w14:paraId="1EE4DB7D" w14:textId="77777777" w:rsidR="00B0467A" w:rsidRPr="00D4487B" w:rsidRDefault="00D4487B" w:rsidP="00CB6F38">
      <w:pPr>
        <w:tabs>
          <w:tab w:val="left" w:pos="521"/>
          <w:tab w:val="left" w:pos="662"/>
        </w:tabs>
        <w:bidi/>
        <w:spacing w:line="360" w:lineRule="auto"/>
        <w:rPr>
          <w:b/>
          <w:bCs/>
          <w:sz w:val="28"/>
          <w:u w:val="single"/>
        </w:rPr>
      </w:pPr>
      <w:r>
        <w:rPr>
          <w:rFonts w:hint="cs"/>
          <w:b/>
          <w:bCs/>
          <w:sz w:val="28"/>
          <w:u w:val="single"/>
          <w:rtl/>
        </w:rPr>
        <w:t xml:space="preserve"> </w:t>
      </w:r>
    </w:p>
    <w:sectPr w:rsidR="00B0467A" w:rsidRPr="00D4487B" w:rsidSect="00B0467A">
      <w:pgSz w:w="15840" w:h="12240" w:orient="landscape"/>
      <w:pgMar w:top="709" w:right="531" w:bottom="616" w:left="567" w:header="426" w:footer="720" w:gutter="0"/>
      <w:pgBorders w:offsetFrom="page">
        <w:top w:val="thinThickThinSmallGap" w:sz="24" w:space="15" w:color="A86C2A" w:themeColor="accent6" w:themeShade="BF"/>
        <w:left w:val="thinThickThinSmallGap" w:sz="24" w:space="15" w:color="A86C2A" w:themeColor="accent6" w:themeShade="BF"/>
        <w:bottom w:val="thinThickThinSmallGap" w:sz="24" w:space="15" w:color="A86C2A" w:themeColor="accent6" w:themeShade="BF"/>
        <w:right w:val="thinThickThinSmallGap" w:sz="24" w:space="15" w:color="A86C2A" w:themeColor="accent6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DE8A85" w14:textId="77777777" w:rsidR="004D0566" w:rsidRDefault="004D0566" w:rsidP="00277D94">
      <w:pPr>
        <w:spacing w:after="0"/>
      </w:pPr>
      <w:r>
        <w:separator/>
      </w:r>
    </w:p>
  </w:endnote>
  <w:endnote w:type="continuationSeparator" w:id="0">
    <w:p w14:paraId="2544C6D3" w14:textId="77777777" w:rsidR="004D0566" w:rsidRDefault="004D0566" w:rsidP="00277D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Zar">
    <w:altName w:val="Arial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IranNastaliq">
    <w:altName w:val="Arial Unicode MS"/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0" w:usb1="80000000" w:usb2="00000008" w:usb3="00000000" w:csb0="00000040" w:csb1="00000000"/>
  </w:font>
  <w:font w:name="Zar">
    <w:altName w:val="Arial"/>
    <w:charset w:val="00"/>
    <w:family w:val="auto"/>
    <w:pitch w:val="variable"/>
    <w:sig w:usb0="800020A7" w:usb1="D000004A" w:usb2="00000008" w:usb3="00000000" w:csb0="00000051" w:csb1="00000000"/>
  </w:font>
  <w:font w:name="MsYekan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432117090"/>
      <w:docPartObj>
        <w:docPartGallery w:val="Page Numbers (Bottom of Page)"/>
        <w:docPartUnique/>
      </w:docPartObj>
    </w:sdtPr>
    <w:sdtContent>
      <w:p w14:paraId="4C7C21C0" w14:textId="77777777" w:rsidR="00AE40B2" w:rsidRDefault="00AE40B2" w:rsidP="0028555E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834E6">
          <w:rPr>
            <w:noProof/>
            <w:rtl/>
          </w:rPr>
          <w:t>21</w:t>
        </w:r>
        <w:r>
          <w:rPr>
            <w:noProof/>
          </w:rPr>
          <w:fldChar w:fldCharType="end"/>
        </w:r>
      </w:p>
    </w:sdtContent>
  </w:sdt>
  <w:p w14:paraId="5127A1C2" w14:textId="77777777" w:rsidR="00AE40B2" w:rsidRDefault="00AE40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E329FC" w14:textId="77777777" w:rsidR="004D0566" w:rsidRDefault="004D0566" w:rsidP="00277D94">
      <w:pPr>
        <w:spacing w:after="0"/>
      </w:pPr>
      <w:r>
        <w:separator/>
      </w:r>
    </w:p>
  </w:footnote>
  <w:footnote w:type="continuationSeparator" w:id="0">
    <w:p w14:paraId="19CE4639" w14:textId="77777777" w:rsidR="004D0566" w:rsidRDefault="004D0566" w:rsidP="00277D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0E27C4" w14:textId="77777777" w:rsidR="00AE40B2" w:rsidRDefault="00000000">
    <w:pPr>
      <w:pStyle w:val="Header"/>
    </w:pPr>
    <w:r>
      <w:rPr>
        <w:noProof/>
      </w:rPr>
      <w:pict w14:anchorId="3BC5A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770" o:spid="_x0000_s1026" type="#_x0000_t75" style="position:absolute;margin-left:0;margin-top:0;width:518.6pt;height:571.5pt;z-index:-251657216;mso-position-horizontal:center;mso-position-horizontal-relative:margin;mso-position-vertical:center;mso-position-vertical-relative:margin" o:allowincell="f">
          <v:imagedata r:id="rId1" o:title="orange-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4FA555" w14:textId="77777777" w:rsidR="00AE40B2" w:rsidRDefault="00000000">
    <w:pPr>
      <w:pStyle w:val="Header"/>
    </w:pPr>
    <w:r>
      <w:rPr>
        <w:noProof/>
      </w:rPr>
      <w:pict w14:anchorId="298F6E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771" o:spid="_x0000_s1027" type="#_x0000_t75" style="position:absolute;margin-left:0;margin-top:0;width:518.6pt;height:571.5pt;z-index:-251656192;mso-position-horizontal:center;mso-position-horizontal-relative:margin;mso-position-vertical:center;mso-position-vertical-relative:margin" o:allowincell="f">
          <v:imagedata r:id="rId1" o:title="orange-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D84E3" w14:textId="77777777" w:rsidR="00AE40B2" w:rsidRDefault="00000000">
    <w:pPr>
      <w:pStyle w:val="Header"/>
    </w:pPr>
    <w:r>
      <w:rPr>
        <w:noProof/>
      </w:rPr>
      <w:pict w14:anchorId="7E7DE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9769" o:spid="_x0000_s1025" type="#_x0000_t75" style="position:absolute;margin-left:0;margin-top:0;width:518.6pt;height:571.5pt;z-index:-251658240;mso-position-horizontal:center;mso-position-horizontal-relative:margin;mso-position-vertical:center;mso-position-vertical-relative:margin" o:allowincell="f">
          <v:imagedata r:id="rId1" o:title="orange-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44A41"/>
    <w:multiLevelType w:val="hybridMultilevel"/>
    <w:tmpl w:val="D6BA3F5E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52771"/>
    <w:multiLevelType w:val="multilevel"/>
    <w:tmpl w:val="9D3C8B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2"/>
      <w:numFmt w:val="decimal"/>
      <w:lvlText w:val="%1.%2."/>
      <w:lvlJc w:val="left"/>
      <w:pPr>
        <w:ind w:left="1287" w:hanging="360"/>
      </w:pPr>
    </w:lvl>
    <w:lvl w:ilvl="2">
      <w:start w:val="1"/>
      <w:numFmt w:val="decimal"/>
      <w:lvlText w:val="%1.%2.%3."/>
      <w:lvlJc w:val="left"/>
      <w:pPr>
        <w:ind w:left="2214" w:hanging="720"/>
      </w:pPr>
    </w:lvl>
    <w:lvl w:ilvl="3">
      <w:start w:val="1"/>
      <w:numFmt w:val="decimal"/>
      <w:lvlText w:val="%1.%2.%3.%4."/>
      <w:lvlJc w:val="left"/>
      <w:pPr>
        <w:ind w:left="2781" w:hanging="720"/>
      </w:pPr>
    </w:lvl>
    <w:lvl w:ilvl="4">
      <w:start w:val="1"/>
      <w:numFmt w:val="decimal"/>
      <w:lvlText w:val="%1.%2.%3.%4.%5."/>
      <w:lvlJc w:val="left"/>
      <w:pPr>
        <w:ind w:left="3708" w:hanging="1080"/>
      </w:pPr>
    </w:lvl>
    <w:lvl w:ilvl="5">
      <w:start w:val="1"/>
      <w:numFmt w:val="decimal"/>
      <w:lvlText w:val="%1.%2.%3.%4.%5.%6."/>
      <w:lvlJc w:val="left"/>
      <w:pPr>
        <w:ind w:left="4275" w:hanging="1080"/>
      </w:pPr>
    </w:lvl>
    <w:lvl w:ilvl="6">
      <w:start w:val="1"/>
      <w:numFmt w:val="decimal"/>
      <w:lvlText w:val="%1.%2.%3.%4.%5.%6.%7."/>
      <w:lvlJc w:val="left"/>
      <w:pPr>
        <w:ind w:left="5202" w:hanging="1440"/>
      </w:pPr>
    </w:lvl>
    <w:lvl w:ilvl="7">
      <w:start w:val="1"/>
      <w:numFmt w:val="decimal"/>
      <w:lvlText w:val="%1.%2.%3.%4.%5.%6.%7.%8."/>
      <w:lvlJc w:val="left"/>
      <w:pPr>
        <w:ind w:left="5769" w:hanging="1440"/>
      </w:pPr>
    </w:lvl>
    <w:lvl w:ilvl="8">
      <w:start w:val="1"/>
      <w:numFmt w:val="decimal"/>
      <w:lvlText w:val="%1.%2.%3.%4.%5.%6.%7.%8.%9."/>
      <w:lvlJc w:val="left"/>
      <w:pPr>
        <w:ind w:left="6336" w:hanging="1440"/>
      </w:pPr>
    </w:lvl>
  </w:abstractNum>
  <w:abstractNum w:abstractNumId="2" w15:restartNumberingAfterBreak="0">
    <w:nsid w:val="07BE3CD1"/>
    <w:multiLevelType w:val="hybridMultilevel"/>
    <w:tmpl w:val="CF9AE8A8"/>
    <w:lvl w:ilvl="0" w:tplc="45785B46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527D8"/>
    <w:multiLevelType w:val="multilevel"/>
    <w:tmpl w:val="5F968CE2"/>
    <w:styleLink w:val="Style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2417" w:hanging="432"/>
      </w:pPr>
    </w:lvl>
    <w:lvl w:ilvl="2">
      <w:start w:val="1"/>
      <w:numFmt w:val="decimal"/>
      <w:lvlText w:val="%1.%2.%3."/>
      <w:lvlJc w:val="left"/>
      <w:pPr>
        <w:ind w:left="135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C18142C"/>
    <w:multiLevelType w:val="multilevel"/>
    <w:tmpl w:val="78084E52"/>
    <w:styleLink w:val="Style1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927" w:hanging="360"/>
      </w:p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5976" w:hanging="1440"/>
      </w:pPr>
    </w:lvl>
  </w:abstractNum>
  <w:abstractNum w:abstractNumId="5" w15:restartNumberingAfterBreak="0">
    <w:nsid w:val="0CB41595"/>
    <w:multiLevelType w:val="hybridMultilevel"/>
    <w:tmpl w:val="2E94726E"/>
    <w:lvl w:ilvl="0" w:tplc="78D4BE2C">
      <w:start w:val="6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C14763"/>
    <w:multiLevelType w:val="hybridMultilevel"/>
    <w:tmpl w:val="F948F5F4"/>
    <w:lvl w:ilvl="0" w:tplc="3E360346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5BF6ECD"/>
    <w:multiLevelType w:val="hybridMultilevel"/>
    <w:tmpl w:val="63AC5864"/>
    <w:lvl w:ilvl="0" w:tplc="C93CBDA2">
      <w:start w:val="5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9992F19"/>
    <w:multiLevelType w:val="multilevel"/>
    <w:tmpl w:val="5F968CE2"/>
    <w:numStyleLink w:val="Style6"/>
  </w:abstractNum>
  <w:abstractNum w:abstractNumId="9" w15:restartNumberingAfterBreak="0">
    <w:nsid w:val="1D8D6BE5"/>
    <w:multiLevelType w:val="hybridMultilevel"/>
    <w:tmpl w:val="BCA22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612B50"/>
    <w:multiLevelType w:val="multilevel"/>
    <w:tmpl w:val="70AE4226"/>
    <w:lvl w:ilvl="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>
      <w:start w:val="1"/>
      <w:numFmt w:val="decimal"/>
      <w:suff w:val="space"/>
      <w:lvlText w:val="%1-%2.  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89062C1"/>
    <w:multiLevelType w:val="hybridMultilevel"/>
    <w:tmpl w:val="98B4B2CA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296979"/>
    <w:multiLevelType w:val="multilevel"/>
    <w:tmpl w:val="30FCA7D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38264E90"/>
    <w:multiLevelType w:val="multilevel"/>
    <w:tmpl w:val="FCB2FADE"/>
    <w:lvl w:ilvl="0">
      <w:start w:val="3"/>
      <w:numFmt w:val="decimal"/>
      <w:lvlText w:val="%1."/>
      <w:lvlJc w:val="left"/>
      <w:pPr>
        <w:ind w:left="36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AF04CAA"/>
    <w:multiLevelType w:val="hybridMultilevel"/>
    <w:tmpl w:val="B144EDCE"/>
    <w:lvl w:ilvl="0" w:tplc="8B1675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982A1DC6">
      <w:numFmt w:val="bullet"/>
      <w:lvlText w:val=""/>
      <w:lvlJc w:val="left"/>
      <w:pPr>
        <w:ind w:left="1800" w:hanging="360"/>
      </w:pPr>
      <w:rPr>
        <w:rFonts w:ascii="Symbol" w:eastAsiaTheme="minorHAnsi" w:hAnsi="Symbol" w:cs="B Zar" w:hint="default"/>
        <w:b/>
        <w:sz w:val="3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A2001B"/>
    <w:multiLevelType w:val="multilevel"/>
    <w:tmpl w:val="66AAF756"/>
    <w:lvl w:ilvl="0">
      <w:start w:val="7"/>
      <w:numFmt w:val="decimal"/>
      <w:lvlText w:val="%1"/>
      <w:lvlJc w:val="left"/>
      <w:pPr>
        <w:ind w:left="360" w:hanging="360"/>
      </w:pPr>
      <w:rPr>
        <w:b w:val="0"/>
        <w:strike w:val="0"/>
        <w:dstrike w:val="0"/>
        <w:sz w:val="24"/>
        <w:u w:val="none"/>
        <w:effect w:val="none"/>
      </w:rPr>
    </w:lvl>
    <w:lvl w:ilvl="1">
      <w:start w:val="1"/>
      <w:numFmt w:val="decimal"/>
      <w:lvlText w:val="%1.%2"/>
      <w:lvlJc w:val="left"/>
      <w:pPr>
        <w:ind w:left="900" w:hanging="360"/>
      </w:pPr>
      <w:rPr>
        <w:b w:val="0"/>
        <w:strike w:val="0"/>
        <w:dstrike w:val="0"/>
        <w:sz w:val="24"/>
        <w:u w:val="none"/>
        <w:effect w:val="none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0"/>
        <w:strike w:val="0"/>
        <w:dstrike w:val="0"/>
        <w:sz w:val="24"/>
        <w:u w:val="none"/>
        <w:effect w:val="none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b w:val="0"/>
        <w:strike w:val="0"/>
        <w:dstrike w:val="0"/>
        <w:sz w:val="24"/>
        <w:u w:val="none"/>
        <w:effect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0"/>
        <w:strike w:val="0"/>
        <w:dstrike w:val="0"/>
        <w:sz w:val="24"/>
        <w:u w:val="none"/>
        <w:effect w:val="none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b w:val="0"/>
        <w:strike w:val="0"/>
        <w:dstrike w:val="0"/>
        <w:sz w:val="24"/>
        <w:u w:val="none"/>
        <w:effect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0"/>
        <w:strike w:val="0"/>
        <w:dstrike w:val="0"/>
        <w:sz w:val="24"/>
        <w:u w:val="none"/>
        <w:effect w:val="none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b w:val="0"/>
        <w:strike w:val="0"/>
        <w:dstrike w:val="0"/>
        <w:sz w:val="24"/>
        <w:u w:val="none"/>
        <w:effect w:val="none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b w:val="0"/>
        <w:strike w:val="0"/>
        <w:dstrike w:val="0"/>
        <w:sz w:val="24"/>
        <w:u w:val="none"/>
        <w:effect w:val="none"/>
      </w:rPr>
    </w:lvl>
  </w:abstractNum>
  <w:abstractNum w:abstractNumId="16" w15:restartNumberingAfterBreak="0">
    <w:nsid w:val="3ECA17E0"/>
    <w:multiLevelType w:val="multilevel"/>
    <w:tmpl w:val="78084E52"/>
    <w:numStyleLink w:val="Style1"/>
  </w:abstractNum>
  <w:abstractNum w:abstractNumId="17" w15:restartNumberingAfterBreak="0">
    <w:nsid w:val="47193B87"/>
    <w:multiLevelType w:val="multilevel"/>
    <w:tmpl w:val="319A4FF6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420" w:hanging="420"/>
      </w:pPr>
      <w:rPr>
        <w:rFonts w:hint="default"/>
        <w:b/>
        <w:bCs/>
      </w:rPr>
    </w:lvl>
    <w:lvl w:ilvl="2">
      <w:start w:val="1"/>
      <w:numFmt w:val="decimal"/>
      <w:lvlText w:val="%1-%2-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48AE122C"/>
    <w:multiLevelType w:val="hybridMultilevel"/>
    <w:tmpl w:val="987EB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6E3D97"/>
    <w:multiLevelType w:val="hybridMultilevel"/>
    <w:tmpl w:val="3F1A43F0"/>
    <w:lvl w:ilvl="0" w:tplc="AE12687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A0438B"/>
    <w:multiLevelType w:val="multilevel"/>
    <w:tmpl w:val="E1C290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left"/>
      <w:pPr>
        <w:ind w:left="1080" w:hanging="796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suff w:val="space"/>
      <w:lvlText w:val="%1-%2-%3.  "/>
      <w:lvlJc w:val="left"/>
      <w:pPr>
        <w:ind w:left="1701" w:hanging="1021"/>
      </w:pPr>
      <w:rPr>
        <w:rFonts w:cs="B Nazanin" w:hint="cs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strike w:val="0"/>
        <w:dstrike w:val="0"/>
        <w:u w:val="none"/>
        <w:effect w:val="none"/>
      </w:rPr>
    </w:lvl>
  </w:abstractNum>
  <w:abstractNum w:abstractNumId="21" w15:restartNumberingAfterBreak="0">
    <w:nsid w:val="594900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5AA068DC"/>
    <w:multiLevelType w:val="hybridMultilevel"/>
    <w:tmpl w:val="5FC0E05E"/>
    <w:lvl w:ilvl="0" w:tplc="A5CCEE0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609CD"/>
    <w:multiLevelType w:val="hybridMultilevel"/>
    <w:tmpl w:val="DDD6E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5D2AA8"/>
    <w:multiLevelType w:val="hybridMultilevel"/>
    <w:tmpl w:val="422E6CF0"/>
    <w:lvl w:ilvl="0" w:tplc="E2BAAE9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422C30"/>
    <w:multiLevelType w:val="hybridMultilevel"/>
    <w:tmpl w:val="EA78A9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B218EC"/>
    <w:multiLevelType w:val="hybridMultilevel"/>
    <w:tmpl w:val="9A7606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87009A"/>
    <w:multiLevelType w:val="hybridMultilevel"/>
    <w:tmpl w:val="E01C2B3C"/>
    <w:lvl w:ilvl="0" w:tplc="14345536">
      <w:start w:val="1"/>
      <w:numFmt w:val="decimal"/>
      <w:lvlText w:val="%1."/>
      <w:lvlJc w:val="left"/>
      <w:pPr>
        <w:ind w:left="135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2070" w:hanging="360"/>
      </w:pPr>
    </w:lvl>
    <w:lvl w:ilvl="2" w:tplc="0409001B">
      <w:start w:val="1"/>
      <w:numFmt w:val="lowerRoman"/>
      <w:lvlText w:val="%3."/>
      <w:lvlJc w:val="right"/>
      <w:pPr>
        <w:ind w:left="2790" w:hanging="180"/>
      </w:pPr>
    </w:lvl>
    <w:lvl w:ilvl="3" w:tplc="0409000F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8" w15:restartNumberingAfterBreak="0">
    <w:nsid w:val="6C0B2CF4"/>
    <w:multiLevelType w:val="multilevel"/>
    <w:tmpl w:val="319A4FF6"/>
    <w:lvl w:ilvl="0">
      <w:start w:val="1"/>
      <w:numFmt w:val="decimal"/>
      <w:lvlText w:val="%1-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510" w:hanging="420"/>
      </w:pPr>
      <w:rPr>
        <w:rFonts w:hint="default"/>
        <w:b/>
        <w:bCs/>
      </w:rPr>
    </w:lvl>
    <w:lvl w:ilvl="2">
      <w:start w:val="1"/>
      <w:numFmt w:val="decimal"/>
      <w:lvlText w:val="%1-%2-%3.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520" w:hanging="1800"/>
      </w:pPr>
      <w:rPr>
        <w:rFonts w:hint="default"/>
      </w:rPr>
    </w:lvl>
  </w:abstractNum>
  <w:abstractNum w:abstractNumId="29" w15:restartNumberingAfterBreak="0">
    <w:nsid w:val="6E2F4B71"/>
    <w:multiLevelType w:val="multilevel"/>
    <w:tmpl w:val="E1C290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left"/>
      <w:pPr>
        <w:ind w:left="1080" w:hanging="796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suff w:val="space"/>
      <w:lvlText w:val="%1-%2-%3.  "/>
      <w:lvlJc w:val="left"/>
      <w:pPr>
        <w:ind w:left="1701" w:hanging="1021"/>
      </w:pPr>
      <w:rPr>
        <w:rFonts w:cs="B Nazanin" w:hint="cs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strike w:val="0"/>
        <w:dstrike w:val="0"/>
        <w:u w:val="none"/>
        <w:effect w:val="none"/>
      </w:rPr>
    </w:lvl>
  </w:abstractNum>
  <w:abstractNum w:abstractNumId="30" w15:restartNumberingAfterBreak="0">
    <w:nsid w:val="6F5B4EA9"/>
    <w:multiLevelType w:val="hybridMultilevel"/>
    <w:tmpl w:val="1B4EC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E2124C"/>
    <w:multiLevelType w:val="multilevel"/>
    <w:tmpl w:val="337A409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800" w:hanging="2160"/>
      </w:pPr>
      <w:rPr>
        <w:rFonts w:hint="default"/>
      </w:rPr>
    </w:lvl>
  </w:abstractNum>
  <w:abstractNum w:abstractNumId="32" w15:restartNumberingAfterBreak="0">
    <w:nsid w:val="715048A1"/>
    <w:multiLevelType w:val="hybridMultilevel"/>
    <w:tmpl w:val="B144EDCE"/>
    <w:lvl w:ilvl="0" w:tplc="8B1675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982A1DC6">
      <w:numFmt w:val="bullet"/>
      <w:lvlText w:val=""/>
      <w:lvlJc w:val="left"/>
      <w:pPr>
        <w:ind w:left="1800" w:hanging="360"/>
      </w:pPr>
      <w:rPr>
        <w:rFonts w:ascii="Symbol" w:eastAsiaTheme="minorHAnsi" w:hAnsi="Symbol" w:cs="B Zar" w:hint="default"/>
        <w:b/>
        <w:sz w:val="32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5E3055"/>
    <w:multiLevelType w:val="hybridMultilevel"/>
    <w:tmpl w:val="EAD47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3036EA"/>
    <w:multiLevelType w:val="hybridMultilevel"/>
    <w:tmpl w:val="FC060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591127"/>
    <w:multiLevelType w:val="hybridMultilevel"/>
    <w:tmpl w:val="F5B84DAA"/>
    <w:lvl w:ilvl="0" w:tplc="0409000F">
      <w:start w:val="1"/>
      <w:numFmt w:val="decimal"/>
      <w:lvlText w:val="%1."/>
      <w:lvlJc w:val="left"/>
      <w:pPr>
        <w:ind w:left="1022" w:hanging="360"/>
      </w:pPr>
    </w:lvl>
    <w:lvl w:ilvl="1" w:tplc="04090019" w:tentative="1">
      <w:start w:val="1"/>
      <w:numFmt w:val="lowerLetter"/>
      <w:lvlText w:val="%2."/>
      <w:lvlJc w:val="left"/>
      <w:pPr>
        <w:ind w:left="1742" w:hanging="360"/>
      </w:pPr>
    </w:lvl>
    <w:lvl w:ilvl="2" w:tplc="0409001B" w:tentative="1">
      <w:start w:val="1"/>
      <w:numFmt w:val="lowerRoman"/>
      <w:lvlText w:val="%3."/>
      <w:lvlJc w:val="right"/>
      <w:pPr>
        <w:ind w:left="2462" w:hanging="180"/>
      </w:pPr>
    </w:lvl>
    <w:lvl w:ilvl="3" w:tplc="0409000F" w:tentative="1">
      <w:start w:val="1"/>
      <w:numFmt w:val="decimal"/>
      <w:lvlText w:val="%4."/>
      <w:lvlJc w:val="left"/>
      <w:pPr>
        <w:ind w:left="3182" w:hanging="360"/>
      </w:pPr>
    </w:lvl>
    <w:lvl w:ilvl="4" w:tplc="04090019" w:tentative="1">
      <w:start w:val="1"/>
      <w:numFmt w:val="lowerLetter"/>
      <w:lvlText w:val="%5."/>
      <w:lvlJc w:val="left"/>
      <w:pPr>
        <w:ind w:left="3902" w:hanging="360"/>
      </w:pPr>
    </w:lvl>
    <w:lvl w:ilvl="5" w:tplc="0409001B" w:tentative="1">
      <w:start w:val="1"/>
      <w:numFmt w:val="lowerRoman"/>
      <w:lvlText w:val="%6."/>
      <w:lvlJc w:val="right"/>
      <w:pPr>
        <w:ind w:left="4622" w:hanging="180"/>
      </w:pPr>
    </w:lvl>
    <w:lvl w:ilvl="6" w:tplc="0409000F" w:tentative="1">
      <w:start w:val="1"/>
      <w:numFmt w:val="decimal"/>
      <w:lvlText w:val="%7."/>
      <w:lvlJc w:val="left"/>
      <w:pPr>
        <w:ind w:left="5342" w:hanging="360"/>
      </w:pPr>
    </w:lvl>
    <w:lvl w:ilvl="7" w:tplc="04090019" w:tentative="1">
      <w:start w:val="1"/>
      <w:numFmt w:val="lowerLetter"/>
      <w:lvlText w:val="%8."/>
      <w:lvlJc w:val="left"/>
      <w:pPr>
        <w:ind w:left="6062" w:hanging="360"/>
      </w:pPr>
    </w:lvl>
    <w:lvl w:ilvl="8" w:tplc="0409001B" w:tentative="1">
      <w:start w:val="1"/>
      <w:numFmt w:val="lowerRoman"/>
      <w:lvlText w:val="%9."/>
      <w:lvlJc w:val="right"/>
      <w:pPr>
        <w:ind w:left="6782" w:hanging="180"/>
      </w:pPr>
    </w:lvl>
  </w:abstractNum>
  <w:num w:numId="1" w16cid:durableId="1106535631">
    <w:abstractNumId w:val="23"/>
  </w:num>
  <w:num w:numId="2" w16cid:durableId="1328942374">
    <w:abstractNumId w:val="25"/>
  </w:num>
  <w:num w:numId="3" w16cid:durableId="2116704278">
    <w:abstractNumId w:val="32"/>
  </w:num>
  <w:num w:numId="4" w16cid:durableId="1897281922">
    <w:abstractNumId w:val="17"/>
  </w:num>
  <w:num w:numId="5" w16cid:durableId="1326276976">
    <w:abstractNumId w:val="0"/>
  </w:num>
  <w:num w:numId="6" w16cid:durableId="1810124135">
    <w:abstractNumId w:val="28"/>
  </w:num>
  <w:num w:numId="7" w16cid:durableId="1498227390">
    <w:abstractNumId w:val="7"/>
  </w:num>
  <w:num w:numId="8" w16cid:durableId="936333284">
    <w:abstractNumId w:val="26"/>
  </w:num>
  <w:num w:numId="9" w16cid:durableId="213080323">
    <w:abstractNumId w:val="14"/>
  </w:num>
  <w:num w:numId="10" w16cid:durableId="289671921">
    <w:abstractNumId w:val="27"/>
  </w:num>
  <w:num w:numId="11" w16cid:durableId="2142990072">
    <w:abstractNumId w:val="3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6056142">
    <w:abstractNumId w:val="0"/>
  </w:num>
  <w:num w:numId="13" w16cid:durableId="1925068484">
    <w:abstractNumId w:val="10"/>
  </w:num>
  <w:num w:numId="14" w16cid:durableId="440302592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41936929">
    <w:abstractNumId w:val="3"/>
  </w:num>
  <w:num w:numId="16" w16cid:durableId="660423345">
    <w:abstractNumId w:val="21"/>
  </w:num>
  <w:num w:numId="17" w16cid:durableId="244458246">
    <w:abstractNumId w:val="29"/>
  </w:num>
  <w:num w:numId="18" w16cid:durableId="397558639">
    <w:abstractNumId w:val="2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5292206">
    <w:abstractNumId w:val="33"/>
  </w:num>
  <w:num w:numId="20" w16cid:durableId="91979850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50085790">
    <w:abstractNumId w:val="20"/>
  </w:num>
  <w:num w:numId="22" w16cid:durableId="1212963287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87416304">
    <w:abstractNumId w:val="1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707366192">
    <w:abstractNumId w:val="16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54064597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64846035">
    <w:abstractNumId w:val="4"/>
  </w:num>
  <w:num w:numId="27" w16cid:durableId="65853561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07327561">
    <w:abstractNumId w:val="1"/>
  </w:num>
  <w:num w:numId="29" w16cid:durableId="27220330">
    <w:abstractNumId w:val="5"/>
  </w:num>
  <w:num w:numId="30" w16cid:durableId="1078209474">
    <w:abstractNumId w:val="2"/>
  </w:num>
  <w:num w:numId="31" w16cid:durableId="1032728795">
    <w:abstractNumId w:val="19"/>
  </w:num>
  <w:num w:numId="32" w16cid:durableId="1340278139">
    <w:abstractNumId w:val="6"/>
  </w:num>
  <w:num w:numId="33" w16cid:durableId="1195385777">
    <w:abstractNumId w:val="12"/>
  </w:num>
  <w:num w:numId="34" w16cid:durableId="1936397249">
    <w:abstractNumId w:val="31"/>
  </w:num>
  <w:num w:numId="35" w16cid:durableId="391580046">
    <w:abstractNumId w:val="35"/>
  </w:num>
  <w:num w:numId="36" w16cid:durableId="349648192">
    <w:abstractNumId w:val="9"/>
  </w:num>
  <w:num w:numId="37" w16cid:durableId="512308450">
    <w:abstractNumId w:val="18"/>
  </w:num>
  <w:num w:numId="38" w16cid:durableId="951133516">
    <w:abstractNumId w:val="30"/>
  </w:num>
  <w:num w:numId="39" w16cid:durableId="334268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770"/>
    <w:rsid w:val="00000948"/>
    <w:rsid w:val="00004DEF"/>
    <w:rsid w:val="00014B7E"/>
    <w:rsid w:val="0001583C"/>
    <w:rsid w:val="0001727A"/>
    <w:rsid w:val="00021F9D"/>
    <w:rsid w:val="00026932"/>
    <w:rsid w:val="00036610"/>
    <w:rsid w:val="00041F4E"/>
    <w:rsid w:val="00042218"/>
    <w:rsid w:val="000451ED"/>
    <w:rsid w:val="00051091"/>
    <w:rsid w:val="00063330"/>
    <w:rsid w:val="000651C3"/>
    <w:rsid w:val="00070FCA"/>
    <w:rsid w:val="0007375C"/>
    <w:rsid w:val="00076888"/>
    <w:rsid w:val="000838AE"/>
    <w:rsid w:val="000844F6"/>
    <w:rsid w:val="0009672C"/>
    <w:rsid w:val="000A53A3"/>
    <w:rsid w:val="000A5C2E"/>
    <w:rsid w:val="000B2F79"/>
    <w:rsid w:val="000B4902"/>
    <w:rsid w:val="000B5E51"/>
    <w:rsid w:val="000C16D3"/>
    <w:rsid w:val="000C3718"/>
    <w:rsid w:val="000D114F"/>
    <w:rsid w:val="000D144E"/>
    <w:rsid w:val="000D7D60"/>
    <w:rsid w:val="000D7F9A"/>
    <w:rsid w:val="000F5911"/>
    <w:rsid w:val="00103F76"/>
    <w:rsid w:val="00116F50"/>
    <w:rsid w:val="001207EB"/>
    <w:rsid w:val="001214DF"/>
    <w:rsid w:val="0012351F"/>
    <w:rsid w:val="00130F13"/>
    <w:rsid w:val="00131514"/>
    <w:rsid w:val="0013490C"/>
    <w:rsid w:val="00157EBA"/>
    <w:rsid w:val="00163502"/>
    <w:rsid w:val="00171F90"/>
    <w:rsid w:val="00176103"/>
    <w:rsid w:val="00184BBE"/>
    <w:rsid w:val="001B11EB"/>
    <w:rsid w:val="001B488F"/>
    <w:rsid w:val="001B4A2A"/>
    <w:rsid w:val="001C0D9A"/>
    <w:rsid w:val="001C2344"/>
    <w:rsid w:val="001C504E"/>
    <w:rsid w:val="001C5E35"/>
    <w:rsid w:val="001D0891"/>
    <w:rsid w:val="001E0C97"/>
    <w:rsid w:val="001E3848"/>
    <w:rsid w:val="001E7466"/>
    <w:rsid w:val="001F31A5"/>
    <w:rsid w:val="002047DF"/>
    <w:rsid w:val="00211CF8"/>
    <w:rsid w:val="00214E85"/>
    <w:rsid w:val="00227BC4"/>
    <w:rsid w:val="00237BB4"/>
    <w:rsid w:val="00244496"/>
    <w:rsid w:val="00246A63"/>
    <w:rsid w:val="002512A1"/>
    <w:rsid w:val="002526A4"/>
    <w:rsid w:val="002657F4"/>
    <w:rsid w:val="00266539"/>
    <w:rsid w:val="00275265"/>
    <w:rsid w:val="00277D94"/>
    <w:rsid w:val="00283F1F"/>
    <w:rsid w:val="00283F83"/>
    <w:rsid w:val="0028555E"/>
    <w:rsid w:val="00291DD5"/>
    <w:rsid w:val="00292BEC"/>
    <w:rsid w:val="00295793"/>
    <w:rsid w:val="002A0D19"/>
    <w:rsid w:val="002A1422"/>
    <w:rsid w:val="002B3902"/>
    <w:rsid w:val="002B4CCA"/>
    <w:rsid w:val="002C4C5E"/>
    <w:rsid w:val="002C5D23"/>
    <w:rsid w:val="002D092B"/>
    <w:rsid w:val="002D1E43"/>
    <w:rsid w:val="002D424F"/>
    <w:rsid w:val="002F0F8A"/>
    <w:rsid w:val="002F2AAF"/>
    <w:rsid w:val="002F2BA4"/>
    <w:rsid w:val="002F629F"/>
    <w:rsid w:val="00300CE8"/>
    <w:rsid w:val="00301D02"/>
    <w:rsid w:val="00305417"/>
    <w:rsid w:val="00315243"/>
    <w:rsid w:val="00317CD2"/>
    <w:rsid w:val="00322443"/>
    <w:rsid w:val="00323CFD"/>
    <w:rsid w:val="00323F74"/>
    <w:rsid w:val="00325165"/>
    <w:rsid w:val="003339DA"/>
    <w:rsid w:val="003344C7"/>
    <w:rsid w:val="00336DDF"/>
    <w:rsid w:val="00340DC2"/>
    <w:rsid w:val="00341390"/>
    <w:rsid w:val="00351680"/>
    <w:rsid w:val="00353E53"/>
    <w:rsid w:val="00362383"/>
    <w:rsid w:val="00377E5D"/>
    <w:rsid w:val="0038293F"/>
    <w:rsid w:val="00390D9E"/>
    <w:rsid w:val="00392D42"/>
    <w:rsid w:val="003B6FA4"/>
    <w:rsid w:val="003B7229"/>
    <w:rsid w:val="003C3B48"/>
    <w:rsid w:val="003C45D4"/>
    <w:rsid w:val="003C7D89"/>
    <w:rsid w:val="003D52B7"/>
    <w:rsid w:val="003D6064"/>
    <w:rsid w:val="003E7105"/>
    <w:rsid w:val="00401828"/>
    <w:rsid w:val="00406A8D"/>
    <w:rsid w:val="00406ED6"/>
    <w:rsid w:val="004074BD"/>
    <w:rsid w:val="00435249"/>
    <w:rsid w:val="0043719B"/>
    <w:rsid w:val="00441C25"/>
    <w:rsid w:val="00442ABD"/>
    <w:rsid w:val="00443560"/>
    <w:rsid w:val="00445970"/>
    <w:rsid w:val="00452D36"/>
    <w:rsid w:val="004611F2"/>
    <w:rsid w:val="00461657"/>
    <w:rsid w:val="00461A90"/>
    <w:rsid w:val="00466488"/>
    <w:rsid w:val="004764E3"/>
    <w:rsid w:val="004800B0"/>
    <w:rsid w:val="0048625B"/>
    <w:rsid w:val="0049238C"/>
    <w:rsid w:val="00494C86"/>
    <w:rsid w:val="0049594D"/>
    <w:rsid w:val="004A06EF"/>
    <w:rsid w:val="004A0E5F"/>
    <w:rsid w:val="004A560E"/>
    <w:rsid w:val="004B5565"/>
    <w:rsid w:val="004D0566"/>
    <w:rsid w:val="004D1AF4"/>
    <w:rsid w:val="004D28C7"/>
    <w:rsid w:val="004D59F3"/>
    <w:rsid w:val="004D70F0"/>
    <w:rsid w:val="00502BF0"/>
    <w:rsid w:val="00504BCD"/>
    <w:rsid w:val="00511B95"/>
    <w:rsid w:val="00520A24"/>
    <w:rsid w:val="0052364B"/>
    <w:rsid w:val="00527F5A"/>
    <w:rsid w:val="00547A0D"/>
    <w:rsid w:val="00564DB3"/>
    <w:rsid w:val="005722CA"/>
    <w:rsid w:val="00577450"/>
    <w:rsid w:val="005834E6"/>
    <w:rsid w:val="0059311A"/>
    <w:rsid w:val="005A0F71"/>
    <w:rsid w:val="005A1B1E"/>
    <w:rsid w:val="005A28E3"/>
    <w:rsid w:val="005A3E35"/>
    <w:rsid w:val="005A4B9B"/>
    <w:rsid w:val="005B4A19"/>
    <w:rsid w:val="005C1D90"/>
    <w:rsid w:val="005C2CA8"/>
    <w:rsid w:val="005D617F"/>
    <w:rsid w:val="005E2371"/>
    <w:rsid w:val="005E5F42"/>
    <w:rsid w:val="005E6EC0"/>
    <w:rsid w:val="005F21DF"/>
    <w:rsid w:val="005F2E8F"/>
    <w:rsid w:val="005F3BDD"/>
    <w:rsid w:val="005F5357"/>
    <w:rsid w:val="005F7983"/>
    <w:rsid w:val="00604DC0"/>
    <w:rsid w:val="00605E7D"/>
    <w:rsid w:val="006064F9"/>
    <w:rsid w:val="006122EF"/>
    <w:rsid w:val="006128FE"/>
    <w:rsid w:val="00617A83"/>
    <w:rsid w:val="00621B59"/>
    <w:rsid w:val="006221C4"/>
    <w:rsid w:val="00627257"/>
    <w:rsid w:val="00627E95"/>
    <w:rsid w:val="0063470A"/>
    <w:rsid w:val="00647583"/>
    <w:rsid w:val="006508F5"/>
    <w:rsid w:val="0066457F"/>
    <w:rsid w:val="00692E6A"/>
    <w:rsid w:val="006B72BF"/>
    <w:rsid w:val="006C2B35"/>
    <w:rsid w:val="006C389B"/>
    <w:rsid w:val="006C4B5D"/>
    <w:rsid w:val="006C5C93"/>
    <w:rsid w:val="006C6D0F"/>
    <w:rsid w:val="006D0942"/>
    <w:rsid w:val="00702131"/>
    <w:rsid w:val="00702B37"/>
    <w:rsid w:val="00702FCC"/>
    <w:rsid w:val="00707D8F"/>
    <w:rsid w:val="0071065E"/>
    <w:rsid w:val="00716785"/>
    <w:rsid w:val="00742D34"/>
    <w:rsid w:val="0074326D"/>
    <w:rsid w:val="0075145B"/>
    <w:rsid w:val="007520B8"/>
    <w:rsid w:val="00761E4E"/>
    <w:rsid w:val="00780059"/>
    <w:rsid w:val="00780852"/>
    <w:rsid w:val="0079623F"/>
    <w:rsid w:val="007A2513"/>
    <w:rsid w:val="007C1A9E"/>
    <w:rsid w:val="007D2A05"/>
    <w:rsid w:val="007D733B"/>
    <w:rsid w:val="007E3517"/>
    <w:rsid w:val="007F0F35"/>
    <w:rsid w:val="007F2FDD"/>
    <w:rsid w:val="007F3ED8"/>
    <w:rsid w:val="007F503F"/>
    <w:rsid w:val="007F5AB6"/>
    <w:rsid w:val="007F7BE6"/>
    <w:rsid w:val="0080012B"/>
    <w:rsid w:val="00810794"/>
    <w:rsid w:val="0082588F"/>
    <w:rsid w:val="00832645"/>
    <w:rsid w:val="008375FE"/>
    <w:rsid w:val="008462A1"/>
    <w:rsid w:val="00854CCE"/>
    <w:rsid w:val="00886AF8"/>
    <w:rsid w:val="008902F1"/>
    <w:rsid w:val="00892D50"/>
    <w:rsid w:val="008A075A"/>
    <w:rsid w:val="008A6F57"/>
    <w:rsid w:val="008A7D98"/>
    <w:rsid w:val="008B0FE1"/>
    <w:rsid w:val="008B7804"/>
    <w:rsid w:val="008C1FE0"/>
    <w:rsid w:val="008C29B0"/>
    <w:rsid w:val="008C32CE"/>
    <w:rsid w:val="008C7FD5"/>
    <w:rsid w:val="008E0D79"/>
    <w:rsid w:val="008E6E6B"/>
    <w:rsid w:val="008F2383"/>
    <w:rsid w:val="008F4517"/>
    <w:rsid w:val="008F7DFB"/>
    <w:rsid w:val="009015BD"/>
    <w:rsid w:val="00905F1A"/>
    <w:rsid w:val="00906BC1"/>
    <w:rsid w:val="00907024"/>
    <w:rsid w:val="0091646F"/>
    <w:rsid w:val="00916A37"/>
    <w:rsid w:val="0093057E"/>
    <w:rsid w:val="00934427"/>
    <w:rsid w:val="0094271C"/>
    <w:rsid w:val="009518B5"/>
    <w:rsid w:val="009545F2"/>
    <w:rsid w:val="00966262"/>
    <w:rsid w:val="00966B27"/>
    <w:rsid w:val="00970562"/>
    <w:rsid w:val="00970716"/>
    <w:rsid w:val="00984824"/>
    <w:rsid w:val="00994770"/>
    <w:rsid w:val="009A305C"/>
    <w:rsid w:val="009A70FA"/>
    <w:rsid w:val="009B3C9A"/>
    <w:rsid w:val="009B463F"/>
    <w:rsid w:val="009B5CFD"/>
    <w:rsid w:val="009C3E77"/>
    <w:rsid w:val="009C43AB"/>
    <w:rsid w:val="009D741A"/>
    <w:rsid w:val="009E2BEE"/>
    <w:rsid w:val="009F1205"/>
    <w:rsid w:val="009F24C8"/>
    <w:rsid w:val="009F35D1"/>
    <w:rsid w:val="009F525C"/>
    <w:rsid w:val="00A00A42"/>
    <w:rsid w:val="00A051CA"/>
    <w:rsid w:val="00A128D1"/>
    <w:rsid w:val="00A15FA8"/>
    <w:rsid w:val="00A227A5"/>
    <w:rsid w:val="00A23706"/>
    <w:rsid w:val="00A2543C"/>
    <w:rsid w:val="00A31B38"/>
    <w:rsid w:val="00A33567"/>
    <w:rsid w:val="00A36F16"/>
    <w:rsid w:val="00A402E6"/>
    <w:rsid w:val="00A407CD"/>
    <w:rsid w:val="00A45185"/>
    <w:rsid w:val="00A520A0"/>
    <w:rsid w:val="00A54C4E"/>
    <w:rsid w:val="00A56395"/>
    <w:rsid w:val="00A63B6D"/>
    <w:rsid w:val="00A64896"/>
    <w:rsid w:val="00A64947"/>
    <w:rsid w:val="00A736A4"/>
    <w:rsid w:val="00A90CE5"/>
    <w:rsid w:val="00AA6107"/>
    <w:rsid w:val="00AB080C"/>
    <w:rsid w:val="00AB4729"/>
    <w:rsid w:val="00AB4D11"/>
    <w:rsid w:val="00AB576A"/>
    <w:rsid w:val="00AC2637"/>
    <w:rsid w:val="00AD37A2"/>
    <w:rsid w:val="00AD47EE"/>
    <w:rsid w:val="00AD7818"/>
    <w:rsid w:val="00AE0697"/>
    <w:rsid w:val="00AE40B2"/>
    <w:rsid w:val="00AE5DD9"/>
    <w:rsid w:val="00B021F0"/>
    <w:rsid w:val="00B0467A"/>
    <w:rsid w:val="00B078A8"/>
    <w:rsid w:val="00B13AEF"/>
    <w:rsid w:val="00B2196D"/>
    <w:rsid w:val="00B22111"/>
    <w:rsid w:val="00B23CF6"/>
    <w:rsid w:val="00B251ED"/>
    <w:rsid w:val="00B33C41"/>
    <w:rsid w:val="00B3402A"/>
    <w:rsid w:val="00B344B8"/>
    <w:rsid w:val="00B502DE"/>
    <w:rsid w:val="00B52659"/>
    <w:rsid w:val="00B52EFF"/>
    <w:rsid w:val="00B54711"/>
    <w:rsid w:val="00B5489E"/>
    <w:rsid w:val="00B54C35"/>
    <w:rsid w:val="00B55875"/>
    <w:rsid w:val="00B63447"/>
    <w:rsid w:val="00B74CF3"/>
    <w:rsid w:val="00B848B2"/>
    <w:rsid w:val="00B91BB2"/>
    <w:rsid w:val="00B920F9"/>
    <w:rsid w:val="00B94CDB"/>
    <w:rsid w:val="00BA14BF"/>
    <w:rsid w:val="00BA6B6A"/>
    <w:rsid w:val="00BA6C2D"/>
    <w:rsid w:val="00BB0DE5"/>
    <w:rsid w:val="00BB30C0"/>
    <w:rsid w:val="00BB4ECB"/>
    <w:rsid w:val="00BC4319"/>
    <w:rsid w:val="00BD077C"/>
    <w:rsid w:val="00BD1886"/>
    <w:rsid w:val="00BD359C"/>
    <w:rsid w:val="00BE0B7F"/>
    <w:rsid w:val="00BE2320"/>
    <w:rsid w:val="00BF1587"/>
    <w:rsid w:val="00BF237C"/>
    <w:rsid w:val="00BF62B4"/>
    <w:rsid w:val="00C12F49"/>
    <w:rsid w:val="00C23302"/>
    <w:rsid w:val="00C264E1"/>
    <w:rsid w:val="00C2666B"/>
    <w:rsid w:val="00C270F0"/>
    <w:rsid w:val="00C40607"/>
    <w:rsid w:val="00C40EE3"/>
    <w:rsid w:val="00C4167E"/>
    <w:rsid w:val="00C424B9"/>
    <w:rsid w:val="00C51046"/>
    <w:rsid w:val="00C52FFF"/>
    <w:rsid w:val="00C5570D"/>
    <w:rsid w:val="00C6220D"/>
    <w:rsid w:val="00C63E20"/>
    <w:rsid w:val="00C67F41"/>
    <w:rsid w:val="00C70F4F"/>
    <w:rsid w:val="00C76ACB"/>
    <w:rsid w:val="00C77C0A"/>
    <w:rsid w:val="00C90F74"/>
    <w:rsid w:val="00C92D83"/>
    <w:rsid w:val="00C93163"/>
    <w:rsid w:val="00C93925"/>
    <w:rsid w:val="00CA470E"/>
    <w:rsid w:val="00CA5DE5"/>
    <w:rsid w:val="00CB200F"/>
    <w:rsid w:val="00CB6F38"/>
    <w:rsid w:val="00CB72ED"/>
    <w:rsid w:val="00CC1344"/>
    <w:rsid w:val="00CC15A9"/>
    <w:rsid w:val="00CC44BD"/>
    <w:rsid w:val="00CC4B4B"/>
    <w:rsid w:val="00CC5E12"/>
    <w:rsid w:val="00CD2CD8"/>
    <w:rsid w:val="00CD30F7"/>
    <w:rsid w:val="00CE3071"/>
    <w:rsid w:val="00CE505C"/>
    <w:rsid w:val="00CF607F"/>
    <w:rsid w:val="00CF6EEC"/>
    <w:rsid w:val="00D01D95"/>
    <w:rsid w:val="00D05215"/>
    <w:rsid w:val="00D06A4A"/>
    <w:rsid w:val="00D07841"/>
    <w:rsid w:val="00D17934"/>
    <w:rsid w:val="00D234E2"/>
    <w:rsid w:val="00D30445"/>
    <w:rsid w:val="00D31D48"/>
    <w:rsid w:val="00D333CC"/>
    <w:rsid w:val="00D418C2"/>
    <w:rsid w:val="00D4487B"/>
    <w:rsid w:val="00D464A7"/>
    <w:rsid w:val="00D550E6"/>
    <w:rsid w:val="00D877A1"/>
    <w:rsid w:val="00D90438"/>
    <w:rsid w:val="00D90984"/>
    <w:rsid w:val="00DA3904"/>
    <w:rsid w:val="00DB0148"/>
    <w:rsid w:val="00DB126C"/>
    <w:rsid w:val="00DB1650"/>
    <w:rsid w:val="00DB6EB7"/>
    <w:rsid w:val="00DB74BB"/>
    <w:rsid w:val="00DC1D78"/>
    <w:rsid w:val="00DC6BBF"/>
    <w:rsid w:val="00DE0743"/>
    <w:rsid w:val="00DF508E"/>
    <w:rsid w:val="00DF5BE5"/>
    <w:rsid w:val="00DF6FC4"/>
    <w:rsid w:val="00E0300E"/>
    <w:rsid w:val="00E044FC"/>
    <w:rsid w:val="00E073BB"/>
    <w:rsid w:val="00E12C1B"/>
    <w:rsid w:val="00E15479"/>
    <w:rsid w:val="00E16864"/>
    <w:rsid w:val="00E22DD0"/>
    <w:rsid w:val="00E324BE"/>
    <w:rsid w:val="00E341D6"/>
    <w:rsid w:val="00E355A0"/>
    <w:rsid w:val="00E40F53"/>
    <w:rsid w:val="00E47860"/>
    <w:rsid w:val="00E478D2"/>
    <w:rsid w:val="00E70250"/>
    <w:rsid w:val="00E71B55"/>
    <w:rsid w:val="00E73FBC"/>
    <w:rsid w:val="00E76736"/>
    <w:rsid w:val="00E86853"/>
    <w:rsid w:val="00E964A3"/>
    <w:rsid w:val="00EA764A"/>
    <w:rsid w:val="00EB57DC"/>
    <w:rsid w:val="00EC2855"/>
    <w:rsid w:val="00ED3019"/>
    <w:rsid w:val="00ED3728"/>
    <w:rsid w:val="00ED502A"/>
    <w:rsid w:val="00ED5BD4"/>
    <w:rsid w:val="00EE0324"/>
    <w:rsid w:val="00EE5F1F"/>
    <w:rsid w:val="00EE7315"/>
    <w:rsid w:val="00EF116F"/>
    <w:rsid w:val="00F01524"/>
    <w:rsid w:val="00F1036C"/>
    <w:rsid w:val="00F13EC3"/>
    <w:rsid w:val="00F27CC2"/>
    <w:rsid w:val="00F308F9"/>
    <w:rsid w:val="00F40D5F"/>
    <w:rsid w:val="00F5416B"/>
    <w:rsid w:val="00F57DAB"/>
    <w:rsid w:val="00F64187"/>
    <w:rsid w:val="00F70656"/>
    <w:rsid w:val="00F71EFF"/>
    <w:rsid w:val="00F73C90"/>
    <w:rsid w:val="00F77426"/>
    <w:rsid w:val="00F80CD2"/>
    <w:rsid w:val="00F84300"/>
    <w:rsid w:val="00FA1770"/>
    <w:rsid w:val="00FA39D9"/>
    <w:rsid w:val="00FA50F5"/>
    <w:rsid w:val="00FC2E53"/>
    <w:rsid w:val="00FC6D4D"/>
    <w:rsid w:val="00FC6E15"/>
    <w:rsid w:val="00FD1223"/>
    <w:rsid w:val="00FD22B3"/>
    <w:rsid w:val="00FD2EFF"/>
    <w:rsid w:val="00FD4739"/>
    <w:rsid w:val="00FD54A7"/>
    <w:rsid w:val="00FF4F79"/>
    <w:rsid w:val="00FF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940FAB"/>
  <w15:docId w15:val="{9CE53DB2-3DF8-49A1-AA83-776CB8AB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C25"/>
    <w:rPr>
      <w:rFonts w:ascii="Calibri" w:eastAsia="Calibri" w:hAnsi="Calibri" w:cs="B Nazanin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D9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77D94"/>
  </w:style>
  <w:style w:type="paragraph" w:styleId="Footer">
    <w:name w:val="footer"/>
    <w:basedOn w:val="Normal"/>
    <w:link w:val="FooterChar"/>
    <w:uiPriority w:val="99"/>
    <w:unhideWhenUsed/>
    <w:rsid w:val="00277D94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77D94"/>
  </w:style>
  <w:style w:type="table" w:styleId="LightList-Accent6">
    <w:name w:val="Light List Accent 6"/>
    <w:basedOn w:val="TableNormal"/>
    <w:uiPriority w:val="61"/>
    <w:rsid w:val="00277D94"/>
    <w:pPr>
      <w:spacing w:after="0" w:line="240" w:lineRule="auto"/>
    </w:pPr>
    <w:tblPr>
      <w:tblStyleRowBandSize w:val="1"/>
      <w:tblStyleColBandSize w:val="1"/>
      <w:tblBorders>
        <w:top w:val="single" w:sz="8" w:space="0" w:color="D19049" w:themeColor="accent6"/>
        <w:left w:val="single" w:sz="8" w:space="0" w:color="D19049" w:themeColor="accent6"/>
        <w:bottom w:val="single" w:sz="8" w:space="0" w:color="D19049" w:themeColor="accent6"/>
        <w:right w:val="single" w:sz="8" w:space="0" w:color="D190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904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9049" w:themeColor="accent6"/>
          <w:left w:val="single" w:sz="8" w:space="0" w:color="D19049" w:themeColor="accent6"/>
          <w:bottom w:val="single" w:sz="8" w:space="0" w:color="D19049" w:themeColor="accent6"/>
          <w:right w:val="single" w:sz="8" w:space="0" w:color="D190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9049" w:themeColor="accent6"/>
          <w:left w:val="single" w:sz="8" w:space="0" w:color="D19049" w:themeColor="accent6"/>
          <w:bottom w:val="single" w:sz="8" w:space="0" w:color="D19049" w:themeColor="accent6"/>
          <w:right w:val="single" w:sz="8" w:space="0" w:color="D19049" w:themeColor="accent6"/>
        </w:tcBorders>
      </w:tcPr>
    </w:tblStylePr>
    <w:tblStylePr w:type="band1Horz">
      <w:tblPr/>
      <w:tcPr>
        <w:tcBorders>
          <w:top w:val="single" w:sz="8" w:space="0" w:color="D19049" w:themeColor="accent6"/>
          <w:left w:val="single" w:sz="8" w:space="0" w:color="D19049" w:themeColor="accent6"/>
          <w:bottom w:val="single" w:sz="8" w:space="0" w:color="D19049" w:themeColor="accent6"/>
          <w:right w:val="single" w:sz="8" w:space="0" w:color="D19049" w:themeColor="accent6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F01524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52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FD22B3"/>
    <w:pPr>
      <w:bidi/>
      <w:ind w:left="720"/>
      <w:contextualSpacing/>
    </w:pPr>
    <w:rPr>
      <w:lang w:bidi="fa-IR"/>
    </w:rPr>
  </w:style>
  <w:style w:type="table" w:styleId="TableGrid">
    <w:name w:val="Table Grid"/>
    <w:basedOn w:val="TableNormal"/>
    <w:uiPriority w:val="39"/>
    <w:rsid w:val="00E15479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527F5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DC8976" w:themeColor="accent1" w:themeTint="BF"/>
        <w:left w:val="single" w:sz="8" w:space="0" w:color="DC8976" w:themeColor="accent1" w:themeTint="BF"/>
        <w:bottom w:val="single" w:sz="8" w:space="0" w:color="DC8976" w:themeColor="accent1" w:themeTint="BF"/>
        <w:right w:val="single" w:sz="8" w:space="0" w:color="DC8976" w:themeColor="accent1" w:themeTint="BF"/>
        <w:insideH w:val="single" w:sz="8" w:space="0" w:color="DC897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8976" w:themeColor="accent1" w:themeTint="BF"/>
          <w:left w:val="single" w:sz="8" w:space="0" w:color="DC8976" w:themeColor="accent1" w:themeTint="BF"/>
          <w:bottom w:val="single" w:sz="8" w:space="0" w:color="DC8976" w:themeColor="accent1" w:themeTint="BF"/>
          <w:right w:val="single" w:sz="8" w:space="0" w:color="DC8976" w:themeColor="accent1" w:themeTint="BF"/>
          <w:insideH w:val="nil"/>
          <w:insideV w:val="nil"/>
        </w:tcBorders>
        <w:shd w:val="clear" w:color="auto" w:fill="D1634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8976" w:themeColor="accent1" w:themeTint="BF"/>
          <w:left w:val="single" w:sz="8" w:space="0" w:color="DC8976" w:themeColor="accent1" w:themeTint="BF"/>
          <w:bottom w:val="single" w:sz="8" w:space="0" w:color="DC8976" w:themeColor="accent1" w:themeTint="BF"/>
          <w:right w:val="single" w:sz="8" w:space="0" w:color="DC897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8D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8D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27F5A"/>
    <w:rPr>
      <w:rFonts w:ascii="Calibri" w:eastAsia="Calibri" w:hAnsi="Calibri" w:cs="Arial"/>
      <w:lang w:bidi="fa-IR"/>
    </w:rPr>
  </w:style>
  <w:style w:type="table" w:customStyle="1" w:styleId="LightGrid-Accent11">
    <w:name w:val="Light Grid - Accent 11"/>
    <w:basedOn w:val="TableNormal"/>
    <w:uiPriority w:val="62"/>
    <w:rsid w:val="00527F5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D16349" w:themeColor="accent1"/>
        <w:left w:val="single" w:sz="8" w:space="0" w:color="D16349" w:themeColor="accent1"/>
        <w:bottom w:val="single" w:sz="8" w:space="0" w:color="D16349" w:themeColor="accent1"/>
        <w:right w:val="single" w:sz="8" w:space="0" w:color="D16349" w:themeColor="accent1"/>
        <w:insideH w:val="single" w:sz="8" w:space="0" w:color="D16349" w:themeColor="accent1"/>
        <w:insideV w:val="single" w:sz="8" w:space="0" w:color="D1634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6349" w:themeColor="accent1"/>
          <w:left w:val="single" w:sz="8" w:space="0" w:color="D16349" w:themeColor="accent1"/>
          <w:bottom w:val="single" w:sz="18" w:space="0" w:color="D16349" w:themeColor="accent1"/>
          <w:right w:val="single" w:sz="8" w:space="0" w:color="D16349" w:themeColor="accent1"/>
          <w:insideH w:val="nil"/>
          <w:insideV w:val="single" w:sz="8" w:space="0" w:color="D1634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  <w:insideH w:val="nil"/>
          <w:insideV w:val="single" w:sz="8" w:space="0" w:color="D1634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</w:tcBorders>
      </w:tcPr>
    </w:tblStylePr>
    <w:tblStylePr w:type="band1Vert">
      <w:tblPr/>
      <w:tcPr>
        <w:tcBorders>
          <w:top w:val="single" w:sz="8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</w:tcBorders>
        <w:shd w:val="clear" w:color="auto" w:fill="F3D8D2" w:themeFill="accent1" w:themeFillTint="3F"/>
      </w:tcPr>
    </w:tblStylePr>
    <w:tblStylePr w:type="band1Horz">
      <w:tblPr/>
      <w:tcPr>
        <w:tcBorders>
          <w:top w:val="single" w:sz="8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  <w:insideV w:val="single" w:sz="8" w:space="0" w:color="D16349" w:themeColor="accent1"/>
        </w:tcBorders>
        <w:shd w:val="clear" w:color="auto" w:fill="F3D8D2" w:themeFill="accent1" w:themeFillTint="3F"/>
      </w:tcPr>
    </w:tblStylePr>
    <w:tblStylePr w:type="band2Horz">
      <w:tblPr/>
      <w:tcPr>
        <w:tcBorders>
          <w:top w:val="single" w:sz="8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  <w:insideV w:val="single" w:sz="8" w:space="0" w:color="D16349" w:themeColor="accent1"/>
        </w:tcBorders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604DC0"/>
    <w:pPr>
      <w:spacing w:after="0" w:line="240" w:lineRule="auto"/>
    </w:pPr>
    <w:rPr>
      <w:rFonts w:eastAsiaTheme="minorEastAsia"/>
      <w:color w:val="A8422A" w:themeColor="accent1" w:themeShade="BF"/>
    </w:rPr>
    <w:tblPr>
      <w:tblStyleRowBandSize w:val="1"/>
      <w:tblStyleColBandSize w:val="1"/>
      <w:tblBorders>
        <w:top w:val="single" w:sz="4" w:space="0" w:color="E3A191" w:themeColor="accent1" w:themeTint="99"/>
        <w:left w:val="single" w:sz="4" w:space="0" w:color="E3A191" w:themeColor="accent1" w:themeTint="99"/>
        <w:bottom w:val="single" w:sz="4" w:space="0" w:color="E3A191" w:themeColor="accent1" w:themeTint="99"/>
        <w:right w:val="single" w:sz="4" w:space="0" w:color="E3A191" w:themeColor="accent1" w:themeTint="99"/>
        <w:insideH w:val="single" w:sz="4" w:space="0" w:color="E3A191" w:themeColor="accent1" w:themeTint="99"/>
        <w:insideV w:val="single" w:sz="4" w:space="0" w:color="E3A19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3A19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A19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FDA" w:themeFill="accent1" w:themeFillTint="33"/>
      </w:tcPr>
    </w:tblStylePr>
    <w:tblStylePr w:type="band1Horz">
      <w:tblPr/>
      <w:tcPr>
        <w:shd w:val="clear" w:color="auto" w:fill="F5DFDA" w:themeFill="accent1" w:themeFillTint="33"/>
      </w:tcPr>
    </w:tblStylePr>
  </w:style>
  <w:style w:type="paragraph" w:styleId="BodyText2">
    <w:name w:val="Body Text 2"/>
    <w:basedOn w:val="Normal"/>
    <w:link w:val="BodyText2Char"/>
    <w:rsid w:val="00780059"/>
    <w:pPr>
      <w:widowControl w:val="0"/>
      <w:bidi/>
      <w:spacing w:after="0" w:line="240" w:lineRule="auto"/>
      <w:jc w:val="lowKashida"/>
    </w:pPr>
    <w:rPr>
      <w:rFonts w:ascii="Times New Roman" w:eastAsia="Times New Roman" w:hAnsi="Times New Roman" w:cs="Traditional Arabic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780059"/>
    <w:rPr>
      <w:rFonts w:ascii="Times New Roman" w:eastAsia="Times New Roman" w:hAnsi="Times New Roman" w:cs="Traditional Arabic"/>
      <w:sz w:val="24"/>
      <w:szCs w:val="24"/>
    </w:rPr>
  </w:style>
  <w:style w:type="table" w:customStyle="1" w:styleId="LightList-Accent11">
    <w:name w:val="Light List - Accent 11"/>
    <w:basedOn w:val="TableNormal"/>
    <w:uiPriority w:val="61"/>
    <w:rsid w:val="00780059"/>
    <w:pPr>
      <w:spacing w:after="0" w:line="240" w:lineRule="auto"/>
    </w:pPr>
    <w:tblPr>
      <w:tblStyleRowBandSize w:val="1"/>
      <w:tblStyleColBandSize w:val="1"/>
      <w:tblBorders>
        <w:top w:val="single" w:sz="8" w:space="0" w:color="D16349" w:themeColor="accent1"/>
        <w:left w:val="single" w:sz="8" w:space="0" w:color="D16349" w:themeColor="accent1"/>
        <w:bottom w:val="single" w:sz="8" w:space="0" w:color="D16349" w:themeColor="accent1"/>
        <w:right w:val="single" w:sz="8" w:space="0" w:color="D1634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634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</w:tcBorders>
      </w:tcPr>
    </w:tblStylePr>
    <w:tblStylePr w:type="band1Horz">
      <w:tblPr/>
      <w:tcPr>
        <w:tcBorders>
          <w:top w:val="single" w:sz="8" w:space="0" w:color="D16349" w:themeColor="accent1"/>
          <w:left w:val="single" w:sz="8" w:space="0" w:color="D16349" w:themeColor="accent1"/>
          <w:bottom w:val="single" w:sz="8" w:space="0" w:color="D16349" w:themeColor="accent1"/>
          <w:right w:val="single" w:sz="8" w:space="0" w:color="D16349" w:themeColor="accent1"/>
        </w:tcBorders>
      </w:tcPr>
    </w:tblStylePr>
  </w:style>
  <w:style w:type="numbering" w:customStyle="1" w:styleId="Style6">
    <w:name w:val="Style6"/>
    <w:uiPriority w:val="99"/>
    <w:rsid w:val="00441C25"/>
    <w:pPr>
      <w:numPr>
        <w:numId w:val="15"/>
      </w:numPr>
    </w:pPr>
  </w:style>
  <w:style w:type="numbering" w:customStyle="1" w:styleId="Style1">
    <w:name w:val="Style1"/>
    <w:uiPriority w:val="99"/>
    <w:rsid w:val="00CD30F7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26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vin%20pardazan\Desktop\&#1605;&#1583;&#1575;&#1585;&#1705;%20&#1607;&#1601;&#1578;&#1607;%20&#1662;&#1688;&#1608;&#1607;&#1588;\&#1575;&#1582;&#1578;&#1585;&#1575;&#1593;%20&#1606;&#1608;&#1588;&#1575;&#1576;&#1607;%20&#1711;&#1575;&#1586;&#1583;&#1575;&#1585;%20&#1662;&#1585;&#1608;&#1576;&#1740;&#1608;&#1578;&#1740;&#1705;\&#1602;&#1575;&#1604;&#1576;%20&#1570;&#1605;&#1575;&#1583;&#1607;%20&#1605;&#1585;&#1705;&#1586;%20&#1585;&#1588;&#1583;%20A4.dotx" TargetMode="External"/></Relationships>
</file>

<file path=word/theme/theme1.xml><?xml version="1.0" encoding="utf-8"?>
<a:theme xmlns:a="http://schemas.openxmlformats.org/drawingml/2006/main" name="Office Theme">
  <a:themeElements>
    <a:clrScheme name="Civic">
      <a:dk1>
        <a:sysClr val="windowText" lastClr="000000"/>
      </a:dk1>
      <a:lt1>
        <a:sysClr val="window" lastClr="FFFFFF"/>
      </a:lt1>
      <a:dk2>
        <a:srgbClr val="646B86"/>
      </a:dk2>
      <a:lt2>
        <a:srgbClr val="C5D1D7"/>
      </a:lt2>
      <a:accent1>
        <a:srgbClr val="D16349"/>
      </a:accent1>
      <a:accent2>
        <a:srgbClr val="CCB400"/>
      </a:accent2>
      <a:accent3>
        <a:srgbClr val="8CADAE"/>
      </a:accent3>
      <a:accent4>
        <a:srgbClr val="8C7B70"/>
      </a:accent4>
      <a:accent5>
        <a:srgbClr val="8FB08C"/>
      </a:accent5>
      <a:accent6>
        <a:srgbClr val="D19049"/>
      </a:accent6>
      <a:hlink>
        <a:srgbClr val="00A3D6"/>
      </a:hlink>
      <a:folHlink>
        <a:srgbClr val="694F07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66FABD-BB51-4055-8E85-DCDEBE182B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قالب آماده مرکز رشد A4.dotx</Template>
  <TotalTime>318</TotalTime>
  <Pages>25</Pages>
  <Words>4959</Words>
  <Characters>28269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Novin Pendar</Company>
  <LinksUpToDate>false</LinksUpToDate>
  <CharactersWithSpaces>33162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novin pardazan</dc:creator>
  <cp:lastModifiedBy>NARGES SAEEDI</cp:lastModifiedBy>
  <cp:revision>11</cp:revision>
  <cp:lastPrinted>2016-01-02T10:59:00Z</cp:lastPrinted>
  <dcterms:created xsi:type="dcterms:W3CDTF">2024-12-10T15:01:00Z</dcterms:created>
  <dcterms:modified xsi:type="dcterms:W3CDTF">2024-12-12T09:23:00Z</dcterms:modified>
</cp:coreProperties>
</file>